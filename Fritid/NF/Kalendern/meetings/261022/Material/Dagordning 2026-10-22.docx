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74B35C" w14:textId="77777777" w:rsidR="00D742C2" w:rsidRDefault="007D1131" w:rsidP="00D30787">
      <w:pPr>
        <w:pStyle w:val="Rubrik1"/>
        <w:numPr>
          <w:ilvl w:val="0"/>
          <w:numId w:val="8"/>
        </w:numPr>
        <w:ind w:left="1985"/>
      </w:pPr>
      <w:r w:rsidRPr="00BA263F">
        <w:t>Fastställa dagordningen</w:t>
      </w:r>
    </w:p>
    <w:p w14:paraId="6030FBAB" w14:textId="0DFD82B2" w:rsidR="00B52B2C" w:rsidRPr="00B52B2C" w:rsidRDefault="00B52B2C" w:rsidP="00B52B2C">
      <w:pPr>
        <w:pStyle w:val="Rubrik2"/>
        <w:rPr>
          <w:b w:val="0"/>
          <w:bCs w:val="0"/>
        </w:rPr>
      </w:pPr>
      <w:r w:rsidRPr="00B52B2C">
        <w:rPr>
          <w:b w:val="0"/>
          <w:bCs w:val="0"/>
        </w:rPr>
        <w:tab/>
      </w:r>
      <w:r w:rsidRPr="00B52B2C">
        <w:t>Förslag till beslut</w:t>
      </w:r>
      <w:r>
        <w:rPr>
          <w:b w:val="0"/>
          <w:bCs w:val="0"/>
        </w:rPr>
        <w:t xml:space="preserve">: </w:t>
      </w:r>
      <w:r w:rsidRPr="00B52B2C">
        <w:rPr>
          <w:b w:val="0"/>
          <w:bCs w:val="0"/>
        </w:rPr>
        <w:t>Val av justeringsperson</w:t>
      </w:r>
      <w:r>
        <w:rPr>
          <w:b w:val="0"/>
          <w:bCs w:val="0"/>
        </w:rPr>
        <w:t xml:space="preserve"> (i bokstavsordning)</w:t>
      </w:r>
      <w:r w:rsidRPr="00B52B2C">
        <w:rPr>
          <w:b w:val="0"/>
          <w:bCs w:val="0"/>
        </w:rPr>
        <w:t>.</w:t>
      </w:r>
    </w:p>
    <w:p w14:paraId="1C11AFF5" w14:textId="77777777" w:rsidR="00DE410C" w:rsidRDefault="00DE410C" w:rsidP="00D30787">
      <w:pPr>
        <w:pStyle w:val="Rubrik1"/>
        <w:numPr>
          <w:ilvl w:val="0"/>
          <w:numId w:val="8"/>
        </w:numPr>
      </w:pPr>
      <w:r>
        <w:t>Föregående protokoll</w:t>
      </w:r>
    </w:p>
    <w:p w14:paraId="54A7FC5E" w14:textId="134FE6BD" w:rsidR="004101E7" w:rsidRPr="00C85F2F" w:rsidRDefault="00DA6A67" w:rsidP="00C85F2F">
      <w:pPr>
        <w:pStyle w:val="Rubrik2"/>
        <w:keepNext w:val="0"/>
        <w:ind w:left="1276"/>
        <w:rPr>
          <w:b w:val="0"/>
        </w:rPr>
      </w:pPr>
      <w:r>
        <w:t>Förslag till beslut</w:t>
      </w:r>
      <w:r w:rsidR="00DF065F">
        <w:rPr>
          <w:b w:val="0"/>
        </w:rPr>
        <w:t xml:space="preserve">: </w:t>
      </w:r>
      <w:r w:rsidR="00D46695" w:rsidRPr="00D46695">
        <w:rPr>
          <w:b w:val="0"/>
        </w:rPr>
        <w:t xml:space="preserve">Protokoll från styrelsemötet </w:t>
      </w:r>
      <w:r w:rsidR="002A2E1C">
        <w:rPr>
          <w:b w:val="0"/>
        </w:rPr>
        <w:t>24</w:t>
      </w:r>
      <w:r w:rsidR="00D46695" w:rsidRPr="00D46695">
        <w:rPr>
          <w:b w:val="0"/>
        </w:rPr>
        <w:t xml:space="preserve"> </w:t>
      </w:r>
      <w:r w:rsidR="002A2E1C">
        <w:rPr>
          <w:b w:val="0"/>
        </w:rPr>
        <w:t>september</w:t>
      </w:r>
      <w:r w:rsidR="00D46695" w:rsidRPr="00D46695">
        <w:rPr>
          <w:b w:val="0"/>
        </w:rPr>
        <w:t xml:space="preserve"> 20</w:t>
      </w:r>
      <w:r w:rsidR="00D46695">
        <w:rPr>
          <w:b w:val="0"/>
        </w:rPr>
        <w:t>2</w:t>
      </w:r>
      <w:r w:rsidR="008F0B40">
        <w:rPr>
          <w:b w:val="0"/>
        </w:rPr>
        <w:t>6</w:t>
      </w:r>
      <w:r w:rsidR="00D46695" w:rsidRPr="00D46695">
        <w:rPr>
          <w:b w:val="0"/>
        </w:rPr>
        <w:t xml:space="preserve"> </w:t>
      </w:r>
      <w:r w:rsidR="006E36E6">
        <w:rPr>
          <w:b w:val="0"/>
        </w:rPr>
        <w:t>ska</w:t>
      </w:r>
      <w:r w:rsidR="00D46695">
        <w:rPr>
          <w:b w:val="0"/>
        </w:rPr>
        <w:t xml:space="preserve"> justeras</w:t>
      </w:r>
      <w:r w:rsidR="00D46695" w:rsidRPr="00D46695">
        <w:rPr>
          <w:b w:val="0"/>
        </w:rPr>
        <w:t>.</w:t>
      </w:r>
      <w:r>
        <w:rPr>
          <w:b w:val="0"/>
        </w:rPr>
        <w:t xml:space="preserve"> </w:t>
      </w:r>
    </w:p>
    <w:p w14:paraId="0AC3C504" w14:textId="77777777" w:rsidR="002F29FD" w:rsidRDefault="002F29FD" w:rsidP="002F29FD">
      <w:pPr>
        <w:pStyle w:val="Rubrik1"/>
        <w:numPr>
          <w:ilvl w:val="0"/>
          <w:numId w:val="8"/>
        </w:numPr>
      </w:pPr>
      <w:r>
        <w:t>Ekonomi</w:t>
      </w:r>
    </w:p>
    <w:p w14:paraId="49E30B2F" w14:textId="6F9FD3CE" w:rsidR="003D2A51" w:rsidRDefault="002F29FD" w:rsidP="002F29FD">
      <w:pPr>
        <w:keepNext/>
        <w:spacing w:after="120"/>
        <w:ind w:left="1276"/>
        <w:rPr>
          <w:bCs/>
        </w:rPr>
      </w:pPr>
      <w:r>
        <w:rPr>
          <w:b/>
          <w:bCs/>
        </w:rPr>
        <w:t>Info</w:t>
      </w:r>
      <w:r>
        <w:rPr>
          <w:bCs/>
        </w:rPr>
        <w:t xml:space="preserve">: </w:t>
      </w:r>
      <w:r w:rsidR="00211140">
        <w:rPr>
          <w:bCs/>
        </w:rPr>
        <w:t>Kassören</w:t>
      </w:r>
      <w:r>
        <w:rPr>
          <w:bCs/>
        </w:rPr>
        <w:t xml:space="preserve"> kommenterar föreningens ekonomi. </w:t>
      </w:r>
    </w:p>
    <w:p w14:paraId="52E639B0" w14:textId="3A19CB18" w:rsidR="00B52B2C" w:rsidRDefault="00B52B2C" w:rsidP="002F29FD">
      <w:pPr>
        <w:keepNext/>
        <w:spacing w:after="120"/>
        <w:ind w:left="1276"/>
        <w:rPr>
          <w:bCs/>
        </w:rPr>
      </w:pPr>
      <w:r>
        <w:rPr>
          <w:b/>
          <w:bCs/>
        </w:rPr>
        <w:t>Förslag till beslut</w:t>
      </w:r>
      <w:r w:rsidRPr="00B52B2C">
        <w:rPr>
          <w:bCs/>
        </w:rPr>
        <w:t>:</w:t>
      </w:r>
      <w:r>
        <w:rPr>
          <w:bCs/>
        </w:rPr>
        <w:t xml:space="preserve"> Att </w:t>
      </w:r>
      <w:r w:rsidR="002A2E1C">
        <w:rPr>
          <w:bCs/>
        </w:rPr>
        <w:t>godkänna ansökan om</w:t>
      </w:r>
      <w:r>
        <w:rPr>
          <w:bCs/>
        </w:rPr>
        <w:t xml:space="preserve"> pengar från Lunds kommuns miljöanslag för slåtter i Stångby mosse (1 november). </w:t>
      </w:r>
    </w:p>
    <w:p w14:paraId="51323E81" w14:textId="4FE07C22" w:rsidR="00DB3046" w:rsidRDefault="00B52B2C" w:rsidP="002F29FD">
      <w:pPr>
        <w:pStyle w:val="Rubrik1"/>
        <w:numPr>
          <w:ilvl w:val="0"/>
          <w:numId w:val="8"/>
        </w:numPr>
      </w:pPr>
      <w:r>
        <w:t>Vår</w:t>
      </w:r>
      <w:r w:rsidR="00DB3046">
        <w:t>programmet</w:t>
      </w:r>
    </w:p>
    <w:p w14:paraId="2DBB8284" w14:textId="3F2C3B5A" w:rsidR="00B52B2C" w:rsidRDefault="00B52B2C" w:rsidP="003D2A51">
      <w:pPr>
        <w:keepNext/>
        <w:spacing w:after="120"/>
        <w:ind w:left="1276"/>
        <w:rPr>
          <w:bCs/>
        </w:rPr>
      </w:pPr>
      <w:r>
        <w:rPr>
          <w:bCs/>
        </w:rPr>
        <w:t>Genom utskicket med Sveriges Natur behöver färdigställandet av vårprogrammet tidigareläggas i höst. Styrelsen är välkomna att lämna förslag på programpunkter.</w:t>
      </w:r>
    </w:p>
    <w:p w14:paraId="532F12F7" w14:textId="7E514AA3" w:rsidR="003D2A51" w:rsidRDefault="00B52B2C" w:rsidP="003D2A51">
      <w:pPr>
        <w:keepNext/>
        <w:spacing w:after="120"/>
        <w:ind w:left="1276"/>
        <w:rPr>
          <w:bCs/>
        </w:rPr>
      </w:pPr>
      <w:r w:rsidRPr="00B52B2C">
        <w:rPr>
          <w:b/>
        </w:rPr>
        <w:t>Info</w:t>
      </w:r>
      <w:r>
        <w:rPr>
          <w:bCs/>
        </w:rPr>
        <w:t>: Salme informerar mer om arbetet och underlag för beslut som behöver fattas.</w:t>
      </w:r>
    </w:p>
    <w:p w14:paraId="02161525" w14:textId="532CF7BB" w:rsidR="00B52B2C" w:rsidRDefault="00B52B2C" w:rsidP="003D2A51">
      <w:pPr>
        <w:keepNext/>
        <w:spacing w:after="120"/>
        <w:ind w:left="1276"/>
        <w:rPr>
          <w:bCs/>
        </w:rPr>
      </w:pPr>
      <w:r w:rsidRPr="00B52B2C">
        <w:rPr>
          <w:b/>
        </w:rPr>
        <w:t>Förslag till beslut:</w:t>
      </w:r>
      <w:r>
        <w:rPr>
          <w:bCs/>
        </w:rPr>
        <w:t xml:space="preserve"> Att skicka ut vårprogrammet med Sveriges Natur.</w:t>
      </w:r>
    </w:p>
    <w:p w14:paraId="73DD330C" w14:textId="3533B0E9" w:rsidR="00420972" w:rsidRPr="00420972" w:rsidRDefault="00420972" w:rsidP="003D2A51">
      <w:pPr>
        <w:keepNext/>
        <w:spacing w:after="120"/>
        <w:ind w:left="1276"/>
        <w:rPr>
          <w:bCs/>
          <w:i/>
          <w:iCs/>
        </w:rPr>
      </w:pPr>
      <w:r>
        <w:rPr>
          <w:bCs/>
          <w:i/>
          <w:iCs/>
        </w:rPr>
        <w:t>Artiklar.</w:t>
      </w:r>
      <w:r w:rsidR="00D34FB9">
        <w:rPr>
          <w:bCs/>
          <w:i/>
          <w:iCs/>
        </w:rPr>
        <w:t xml:space="preserve"> </w:t>
      </w:r>
      <w:r>
        <w:rPr>
          <w:bCs/>
          <w:i/>
          <w:iCs/>
        </w:rPr>
        <w:t xml:space="preserve"> </w:t>
      </w:r>
    </w:p>
    <w:p w14:paraId="37D45BD0" w14:textId="22FFFA4E" w:rsidR="00275193" w:rsidRDefault="00275193" w:rsidP="002F29FD">
      <w:pPr>
        <w:pStyle w:val="Rubrik1"/>
        <w:numPr>
          <w:ilvl w:val="0"/>
          <w:numId w:val="8"/>
        </w:numPr>
      </w:pPr>
      <w:r>
        <w:t>Remisser och yttranden</w:t>
      </w:r>
    </w:p>
    <w:p w14:paraId="5E66A803" w14:textId="29A0BEF4" w:rsidR="00447AE0" w:rsidRDefault="00B52B2C" w:rsidP="005E6341">
      <w:pPr>
        <w:spacing w:after="120"/>
        <w:ind w:left="1276"/>
        <w:rPr>
          <w:bCs/>
        </w:rPr>
      </w:pPr>
      <w:r w:rsidRPr="00B52B2C">
        <w:rPr>
          <w:b/>
        </w:rPr>
        <w:t>Info</w:t>
      </w:r>
      <w:r>
        <w:rPr>
          <w:bCs/>
        </w:rPr>
        <w:t>: Aktuella remisser och läget för pågående ärenden</w:t>
      </w:r>
      <w:r w:rsidR="00DD0D13">
        <w:rPr>
          <w:bCs/>
        </w:rPr>
        <w:t xml:space="preserve"> (Kerstin)</w:t>
      </w:r>
      <w:r>
        <w:rPr>
          <w:bCs/>
        </w:rPr>
        <w:t>.</w:t>
      </w:r>
    </w:p>
    <w:p w14:paraId="79E7E595" w14:textId="1E072B96" w:rsidR="0019103C" w:rsidRDefault="0019103C" w:rsidP="002F29FD">
      <w:pPr>
        <w:pStyle w:val="Rubrik1"/>
        <w:numPr>
          <w:ilvl w:val="0"/>
          <w:numId w:val="8"/>
        </w:numPr>
      </w:pPr>
      <w:r>
        <w:t>Lunds kommun</w:t>
      </w:r>
    </w:p>
    <w:p w14:paraId="6C6F8004" w14:textId="0AB5FC1E" w:rsidR="00B52B2C" w:rsidRDefault="00B52B2C" w:rsidP="0019103C">
      <w:pPr>
        <w:spacing w:after="120"/>
        <w:ind w:left="1276"/>
        <w:rPr>
          <w:bCs/>
        </w:rPr>
      </w:pPr>
      <w:r w:rsidRPr="00B52B2C">
        <w:rPr>
          <w:b/>
        </w:rPr>
        <w:t>Info</w:t>
      </w:r>
      <w:r>
        <w:rPr>
          <w:bCs/>
        </w:rPr>
        <w:t>: Förslag på krav om balanseringsprincipen. Faktaunderlag som kan användas för skrivelse</w:t>
      </w:r>
      <w:r w:rsidR="00E04BB9">
        <w:rPr>
          <w:bCs/>
        </w:rPr>
        <w:t>, programbladet</w:t>
      </w:r>
      <w:r>
        <w:rPr>
          <w:bCs/>
        </w:rPr>
        <w:t xml:space="preserve"> eller debattartikel bifoga</w:t>
      </w:r>
      <w:r w:rsidR="00E04BB9">
        <w:rPr>
          <w:bCs/>
        </w:rPr>
        <w:t>de</w:t>
      </w:r>
      <w:r>
        <w:rPr>
          <w:bCs/>
        </w:rPr>
        <w:t>s</w:t>
      </w:r>
      <w:r w:rsidR="00E04BB9">
        <w:rPr>
          <w:bCs/>
        </w:rPr>
        <w:t xml:space="preserve"> till förra mötet</w:t>
      </w:r>
      <w:r w:rsidR="00DD0D13">
        <w:rPr>
          <w:bCs/>
        </w:rPr>
        <w:t xml:space="preserve"> (Per)</w:t>
      </w:r>
      <w:r>
        <w:rPr>
          <w:bCs/>
        </w:rPr>
        <w:t>.</w:t>
      </w:r>
    </w:p>
    <w:p w14:paraId="6345E054" w14:textId="558C0C10" w:rsidR="00692B16" w:rsidRDefault="00692B16" w:rsidP="002F29FD">
      <w:pPr>
        <w:pStyle w:val="Rubrik1"/>
        <w:numPr>
          <w:ilvl w:val="0"/>
          <w:numId w:val="8"/>
        </w:numPr>
      </w:pPr>
      <w:r>
        <w:t>Våra projekt</w:t>
      </w:r>
      <w:r w:rsidR="005E6F26">
        <w:t>/evenemang</w:t>
      </w:r>
    </w:p>
    <w:p w14:paraId="7BB49452" w14:textId="77777777" w:rsidR="002A2E1C" w:rsidRDefault="002A2E1C" w:rsidP="00B52B2C">
      <w:pPr>
        <w:pStyle w:val="Rubrik3"/>
        <w:ind w:firstLine="170"/>
        <w:rPr>
          <w:b/>
          <w:iCs/>
          <w:szCs w:val="28"/>
        </w:rPr>
      </w:pPr>
    </w:p>
    <w:p w14:paraId="7A2ED215" w14:textId="59AB499E" w:rsidR="002A2E1C" w:rsidRDefault="002A2E1C" w:rsidP="00B52B2C">
      <w:pPr>
        <w:pStyle w:val="Rubrik3"/>
        <w:ind w:firstLine="170"/>
        <w:rPr>
          <w:bCs w:val="0"/>
          <w:iCs/>
          <w:szCs w:val="28"/>
        </w:rPr>
      </w:pPr>
      <w:r>
        <w:rPr>
          <w:b/>
          <w:iCs/>
          <w:szCs w:val="28"/>
        </w:rPr>
        <w:t xml:space="preserve">Info: </w:t>
      </w:r>
      <w:r>
        <w:rPr>
          <w:bCs w:val="0"/>
          <w:iCs/>
          <w:szCs w:val="28"/>
        </w:rPr>
        <w:t>N</w:t>
      </w:r>
      <w:r w:rsidRPr="002A2E1C">
        <w:rPr>
          <w:bCs w:val="0"/>
          <w:iCs/>
          <w:szCs w:val="28"/>
        </w:rPr>
        <w:t>aturens rättigheter (Ingela)</w:t>
      </w:r>
    </w:p>
    <w:p w14:paraId="363AFF90" w14:textId="362F934C" w:rsidR="00870BE0" w:rsidRDefault="00870BE0" w:rsidP="00870BE0">
      <w:pPr>
        <w:pStyle w:val="Rubrik3"/>
        <w:ind w:left="1304"/>
        <w:rPr>
          <w:bCs w:val="0"/>
          <w:iCs/>
          <w:szCs w:val="28"/>
        </w:rPr>
      </w:pPr>
      <w:r w:rsidRPr="00870BE0">
        <w:rPr>
          <w:bCs w:val="0"/>
          <w:iCs/>
          <w:szCs w:val="28"/>
        </w:rPr>
        <w:t xml:space="preserve">Söndagen den 22/11 klockan 10:00 planerar </w:t>
      </w:r>
      <w:r>
        <w:rPr>
          <w:bCs w:val="0"/>
          <w:iCs/>
          <w:szCs w:val="28"/>
        </w:rPr>
        <w:t>Per</w:t>
      </w:r>
      <w:r w:rsidRPr="00870BE0">
        <w:rPr>
          <w:bCs w:val="0"/>
          <w:iCs/>
          <w:szCs w:val="28"/>
        </w:rPr>
        <w:t xml:space="preserve"> och Tomas Persson från LBF att påbörja restaureringen av ängen på Stångby mosse. Ni får gärna sprida information </w:t>
      </w:r>
      <w:r w:rsidRPr="00870BE0">
        <w:rPr>
          <w:bCs w:val="0"/>
          <w:iCs/>
          <w:szCs w:val="28"/>
        </w:rPr>
        <w:lastRenderedPageBreak/>
        <w:t>om detta i styrelsen och till intresserade medlemmar (kanske listan med evenemangsintresserade).</w:t>
      </w:r>
      <w:r>
        <w:rPr>
          <w:bCs w:val="0"/>
          <w:iCs/>
          <w:szCs w:val="28"/>
        </w:rPr>
        <w:t xml:space="preserve"> (Per)</w:t>
      </w:r>
    </w:p>
    <w:p w14:paraId="49D8262D" w14:textId="3F37E43C" w:rsidR="00E04BB9" w:rsidRDefault="00E04BB9" w:rsidP="00B52B2C">
      <w:pPr>
        <w:pStyle w:val="Rubrik3"/>
        <w:ind w:firstLine="170"/>
        <w:rPr>
          <w:bCs w:val="0"/>
          <w:iCs/>
          <w:szCs w:val="28"/>
        </w:rPr>
      </w:pPr>
      <w:r>
        <w:rPr>
          <w:b/>
          <w:iCs/>
          <w:szCs w:val="28"/>
        </w:rPr>
        <w:t xml:space="preserve">Beslut: </w:t>
      </w:r>
      <w:r w:rsidRPr="00E04BB9">
        <w:rPr>
          <w:bCs w:val="0"/>
          <w:iCs/>
          <w:szCs w:val="28"/>
        </w:rPr>
        <w:t>Halloweenaktiviteter (Ida)</w:t>
      </w:r>
    </w:p>
    <w:p w14:paraId="0DFF19A7" w14:textId="0A7E00A1" w:rsidR="00E04BB9" w:rsidRDefault="00E04BB9" w:rsidP="00D34FB9">
      <w:pPr>
        <w:pStyle w:val="Rubrik3"/>
        <w:ind w:left="1304"/>
        <w:rPr>
          <w:b/>
          <w:iCs/>
          <w:szCs w:val="28"/>
        </w:rPr>
      </w:pPr>
      <w:r>
        <w:rPr>
          <w:b/>
          <w:iCs/>
          <w:szCs w:val="28"/>
        </w:rPr>
        <w:t xml:space="preserve">Diskussion: </w:t>
      </w:r>
      <w:r w:rsidR="00D34FB9">
        <w:rPr>
          <w:bCs w:val="0"/>
          <w:iCs/>
          <w:szCs w:val="28"/>
        </w:rPr>
        <w:t>Samverkan med R</w:t>
      </w:r>
      <w:r w:rsidRPr="00E04BB9">
        <w:rPr>
          <w:bCs w:val="0"/>
          <w:iCs/>
          <w:szCs w:val="28"/>
        </w:rPr>
        <w:t xml:space="preserve">ebellmammornas aktiviteter på Nobeldagen </w:t>
      </w:r>
      <w:proofErr w:type="spellStart"/>
      <w:r w:rsidR="00D34FB9">
        <w:rPr>
          <w:bCs w:val="0"/>
          <w:iCs/>
          <w:szCs w:val="28"/>
        </w:rPr>
        <w:t>ons</w:t>
      </w:r>
      <w:proofErr w:type="spellEnd"/>
      <w:r w:rsidRPr="00E04BB9">
        <w:rPr>
          <w:bCs w:val="0"/>
          <w:iCs/>
          <w:szCs w:val="28"/>
        </w:rPr>
        <w:t xml:space="preserve"> 10/12</w:t>
      </w:r>
      <w:r w:rsidR="00D34FB9">
        <w:rPr>
          <w:bCs w:val="0"/>
          <w:iCs/>
          <w:szCs w:val="28"/>
        </w:rPr>
        <w:t xml:space="preserve">  (Salme)</w:t>
      </w:r>
    </w:p>
    <w:p w14:paraId="061FA3B8" w14:textId="77777777" w:rsidR="008378B7" w:rsidRDefault="008378B7" w:rsidP="002F29FD">
      <w:pPr>
        <w:pStyle w:val="Rubrik1"/>
        <w:numPr>
          <w:ilvl w:val="0"/>
          <w:numId w:val="8"/>
        </w:numPr>
      </w:pPr>
      <w:r>
        <w:t>Riksföreningen</w:t>
      </w:r>
      <w:r w:rsidR="00A65635">
        <w:t>,</w:t>
      </w:r>
      <w:r>
        <w:t xml:space="preserve"> länsförbundet</w:t>
      </w:r>
      <w:r w:rsidR="00A65635">
        <w:t>, Studiefrämjandet</w:t>
      </w:r>
    </w:p>
    <w:p w14:paraId="19FC1619" w14:textId="3F3DEEB5" w:rsidR="00C70B05" w:rsidRDefault="00B52B2C" w:rsidP="00F7642E">
      <w:pPr>
        <w:spacing w:after="120"/>
        <w:ind w:left="1276"/>
        <w:rPr>
          <w:bCs/>
        </w:rPr>
      </w:pPr>
      <w:r w:rsidRPr="00B52B2C">
        <w:rPr>
          <w:b/>
        </w:rPr>
        <w:t>Info</w:t>
      </w:r>
      <w:r>
        <w:rPr>
          <w:bCs/>
        </w:rPr>
        <w:t xml:space="preserve">: </w:t>
      </w:r>
      <w:r w:rsidR="002A2E1C">
        <w:rPr>
          <w:bCs/>
        </w:rPr>
        <w:t>Utredning om Naturskyddsföreningens organisation (bifogas)</w:t>
      </w:r>
      <w:r w:rsidR="00E04BB9">
        <w:rPr>
          <w:bCs/>
        </w:rPr>
        <w:t>.</w:t>
      </w:r>
      <w:r w:rsidR="00D34FB9">
        <w:rPr>
          <w:bCs/>
        </w:rPr>
        <w:t xml:space="preserve"> Utse ev. representant till dialogmöte 27/10 alt. 7/11. </w:t>
      </w:r>
    </w:p>
    <w:p w14:paraId="2F827CED" w14:textId="64B46B4B" w:rsidR="00E04BB9" w:rsidRDefault="00E04BB9" w:rsidP="00F7642E">
      <w:pPr>
        <w:spacing w:after="120"/>
        <w:ind w:left="1276"/>
        <w:rPr>
          <w:bCs/>
        </w:rPr>
      </w:pPr>
      <w:r>
        <w:rPr>
          <w:b/>
        </w:rPr>
        <w:t>Diskussion</w:t>
      </w:r>
      <w:r w:rsidRPr="00E04BB9">
        <w:rPr>
          <w:bCs/>
        </w:rPr>
        <w:t>:</w:t>
      </w:r>
      <w:r>
        <w:rPr>
          <w:bCs/>
        </w:rPr>
        <w:t xml:space="preserve"> Representant i Studiefrämjandet</w:t>
      </w:r>
      <w:r w:rsidR="00D34FB9">
        <w:rPr>
          <w:bCs/>
        </w:rPr>
        <w:t xml:space="preserve"> Syd</w:t>
      </w:r>
      <w:r>
        <w:rPr>
          <w:bCs/>
        </w:rPr>
        <w:t>s avdelningsråd.</w:t>
      </w:r>
      <w:r w:rsidR="00D34FB9">
        <w:rPr>
          <w:bCs/>
        </w:rPr>
        <w:t xml:space="preserve"> Sista dag för nominering är 5/11. Se vidarebefordrat mejl från föreningens mejladress.</w:t>
      </w:r>
    </w:p>
    <w:p w14:paraId="34413D69" w14:textId="77777777" w:rsidR="00666D30" w:rsidRPr="009859E5" w:rsidRDefault="00666D30" w:rsidP="002F29FD">
      <w:pPr>
        <w:pStyle w:val="Rubrik1"/>
        <w:numPr>
          <w:ilvl w:val="0"/>
          <w:numId w:val="8"/>
        </w:numPr>
      </w:pPr>
      <w:r>
        <w:t>Arbetsgrupperna</w:t>
      </w:r>
    </w:p>
    <w:p w14:paraId="3106DE89" w14:textId="725CF646" w:rsidR="00C85F2F" w:rsidRDefault="00B52B2C" w:rsidP="00B927E3">
      <w:pPr>
        <w:spacing w:after="120"/>
        <w:ind w:left="1276"/>
        <w:rPr>
          <w:szCs w:val="22"/>
        </w:rPr>
      </w:pPr>
      <w:r w:rsidRPr="00B52B2C">
        <w:rPr>
          <w:b/>
          <w:bCs/>
          <w:szCs w:val="22"/>
        </w:rPr>
        <w:t>Info</w:t>
      </w:r>
      <w:r>
        <w:rPr>
          <w:szCs w:val="22"/>
        </w:rPr>
        <w:t>: Aktuellt</w:t>
      </w:r>
      <w:r w:rsidR="00C85F2F">
        <w:rPr>
          <w:szCs w:val="22"/>
        </w:rPr>
        <w:t xml:space="preserve"> från arbetsgrupperna.</w:t>
      </w:r>
    </w:p>
    <w:p w14:paraId="7C243B2E" w14:textId="3CF97374" w:rsidR="00EE1ECF" w:rsidRDefault="00EE1ECF" w:rsidP="002F29FD">
      <w:pPr>
        <w:pStyle w:val="Rubrik1"/>
        <w:numPr>
          <w:ilvl w:val="0"/>
          <w:numId w:val="8"/>
        </w:numPr>
      </w:pPr>
      <w:r>
        <w:t>Kommande möten</w:t>
      </w:r>
    </w:p>
    <w:p w14:paraId="1BB17F57" w14:textId="2EA241AA" w:rsidR="00971F9C" w:rsidRPr="0011245C" w:rsidRDefault="005E3A8E" w:rsidP="008F5C23">
      <w:pPr>
        <w:spacing w:after="120"/>
        <w:ind w:left="1276"/>
        <w:rPr>
          <w:bCs/>
          <w:szCs w:val="22"/>
          <w:lang w:val="en-US"/>
        </w:rPr>
      </w:pPr>
      <w:proofErr w:type="spellStart"/>
      <w:r>
        <w:rPr>
          <w:bCs/>
          <w:szCs w:val="22"/>
          <w:lang w:val="en-US"/>
        </w:rPr>
        <w:t>Styrelsemöten</w:t>
      </w:r>
      <w:proofErr w:type="spellEnd"/>
      <w:r>
        <w:rPr>
          <w:bCs/>
          <w:szCs w:val="22"/>
          <w:lang w:val="en-US"/>
        </w:rPr>
        <w:t xml:space="preserve"> </w:t>
      </w:r>
      <w:proofErr w:type="spellStart"/>
      <w:r>
        <w:rPr>
          <w:bCs/>
          <w:szCs w:val="22"/>
          <w:lang w:val="en-US"/>
        </w:rPr>
        <w:t>t</w:t>
      </w:r>
      <w:r w:rsidR="0011245C">
        <w:rPr>
          <w:bCs/>
          <w:szCs w:val="22"/>
          <w:lang w:val="en-US"/>
        </w:rPr>
        <w:t>o</w:t>
      </w:r>
      <w:r w:rsidR="006A6561">
        <w:rPr>
          <w:bCs/>
          <w:szCs w:val="22"/>
          <w:lang w:val="en-US"/>
        </w:rPr>
        <w:t>rsdag</w:t>
      </w:r>
      <w:proofErr w:type="spellEnd"/>
      <w:r w:rsidR="0011245C">
        <w:rPr>
          <w:bCs/>
          <w:szCs w:val="22"/>
          <w:lang w:val="en-US"/>
        </w:rPr>
        <w:t xml:space="preserve"> </w:t>
      </w:r>
      <w:r w:rsidR="00C85F2F">
        <w:rPr>
          <w:bCs/>
          <w:szCs w:val="22"/>
          <w:lang w:val="en-US"/>
        </w:rPr>
        <w:t>den</w:t>
      </w:r>
      <w:r w:rsidR="00D74049">
        <w:rPr>
          <w:bCs/>
          <w:szCs w:val="22"/>
          <w:lang w:val="en-US"/>
        </w:rPr>
        <w:t xml:space="preserve"> </w:t>
      </w:r>
      <w:r>
        <w:rPr>
          <w:bCs/>
          <w:szCs w:val="22"/>
          <w:lang w:val="en-US"/>
        </w:rPr>
        <w:t>2</w:t>
      </w:r>
      <w:r w:rsidR="002A2E1C">
        <w:rPr>
          <w:bCs/>
          <w:szCs w:val="22"/>
          <w:lang w:val="en-US"/>
        </w:rPr>
        <w:t>6</w:t>
      </w:r>
      <w:r>
        <w:rPr>
          <w:bCs/>
          <w:szCs w:val="22"/>
          <w:lang w:val="en-US"/>
        </w:rPr>
        <w:t xml:space="preserve"> </w:t>
      </w:r>
      <w:proofErr w:type="spellStart"/>
      <w:r w:rsidR="002A2E1C">
        <w:rPr>
          <w:bCs/>
          <w:szCs w:val="22"/>
          <w:lang w:val="en-US"/>
        </w:rPr>
        <w:t>november</w:t>
      </w:r>
      <w:proofErr w:type="spellEnd"/>
      <w:r>
        <w:rPr>
          <w:bCs/>
          <w:szCs w:val="22"/>
          <w:lang w:val="en-US"/>
        </w:rPr>
        <w:t xml:space="preserve"> </w:t>
      </w:r>
      <w:r w:rsidR="006A6561">
        <w:rPr>
          <w:bCs/>
          <w:szCs w:val="22"/>
          <w:lang w:val="en-US"/>
        </w:rPr>
        <w:t>18:30-20:30</w:t>
      </w:r>
    </w:p>
    <w:p w14:paraId="7CD49088" w14:textId="77777777" w:rsidR="00096D43" w:rsidRDefault="00096D43" w:rsidP="002F29FD">
      <w:pPr>
        <w:pStyle w:val="Rubrik1"/>
        <w:numPr>
          <w:ilvl w:val="0"/>
          <w:numId w:val="8"/>
        </w:numPr>
      </w:pPr>
      <w:r>
        <w:t>Övriga frågor</w:t>
      </w:r>
    </w:p>
    <w:p w14:paraId="0773AAE6" w14:textId="5A329CBB" w:rsidR="00975583" w:rsidRDefault="002A2E1C" w:rsidP="00DD0D13">
      <w:pPr>
        <w:ind w:left="1304"/>
      </w:pPr>
      <w:bookmarkStart w:id="0" w:name="_Hlk114996913"/>
      <w:bookmarkEnd w:id="0"/>
      <w:r>
        <w:rPr>
          <w:b/>
          <w:bCs/>
        </w:rPr>
        <w:t>Förslag till beslut:</w:t>
      </w:r>
      <w:r w:rsidR="00DD0D13">
        <w:t xml:space="preserve"> Val av ny </w:t>
      </w:r>
      <w:r>
        <w:t>ordförande</w:t>
      </w:r>
      <w:r w:rsidR="00E04BB9">
        <w:t>?</w:t>
      </w:r>
      <w:r>
        <w:t xml:space="preserve"> Per </w:t>
      </w:r>
      <w:r w:rsidR="00E04BB9">
        <w:t xml:space="preserve">kommer troligen att </w:t>
      </w:r>
      <w:r>
        <w:t>avgå som ordförande i förtid men sitter kvar i styrelsen.</w:t>
      </w:r>
    </w:p>
    <w:sectPr w:rsidR="00975583" w:rsidSect="0058542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8" w:right="1106" w:bottom="1418" w:left="1077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BBE6AC" w14:textId="77777777" w:rsidR="00C33681" w:rsidRDefault="00C33681">
      <w:pPr>
        <w:spacing w:before="0"/>
      </w:pPr>
      <w:r>
        <w:separator/>
      </w:r>
    </w:p>
  </w:endnote>
  <w:endnote w:type="continuationSeparator" w:id="0">
    <w:p w14:paraId="1FEB61CA" w14:textId="77777777" w:rsidR="00C33681" w:rsidRDefault="00C3368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_PRINT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FA99D0" w14:textId="1A85DC7B" w:rsidR="00B804FF" w:rsidRDefault="0011245C" w:rsidP="00C32E62">
    <w:pPr>
      <w:pStyle w:val="Sidfot"/>
      <w:jc w:val="center"/>
    </w:pPr>
    <w:r>
      <w:t>Per Blomberg</w:t>
    </w:r>
    <w:r w:rsidR="00B804FF">
      <w:t>, ordförande, Lunds Naturskyddsförening</w:t>
    </w:r>
  </w:p>
  <w:p w14:paraId="01EB7E3C" w14:textId="1E908B28" w:rsidR="00B804FF" w:rsidRDefault="00B804FF" w:rsidP="0011245C">
    <w:pPr>
      <w:pStyle w:val="Sidfot"/>
      <w:spacing w:before="0" w:after="0" w:line="480" w:lineRule="auto"/>
      <w:jc w:val="center"/>
    </w:pPr>
    <w:r w:rsidRPr="00F25E1A">
      <w:t xml:space="preserve">tfn </w:t>
    </w:r>
    <w:proofErr w:type="spellStart"/>
    <w:r>
      <w:t>m</w:t>
    </w:r>
    <w:r w:rsidRPr="00254902">
      <w:t>ob</w:t>
    </w:r>
    <w:proofErr w:type="spellEnd"/>
    <w:r w:rsidRPr="00254902">
      <w:t xml:space="preserve"> 070</w:t>
    </w:r>
    <w:r w:rsidR="0011245C">
      <w:t>2</w:t>
    </w:r>
    <w:r w:rsidRPr="00254902">
      <w:t xml:space="preserve"> - </w:t>
    </w:r>
    <w:r w:rsidR="0011245C">
      <w:t>367849</w:t>
    </w:r>
    <w:r w:rsidRPr="00F25E1A">
      <w:t xml:space="preserve">, epost </w:t>
    </w:r>
    <w:r w:rsidR="0011245C">
      <w:t>per.blomberg@hotmail.com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D1B0C4" w14:textId="3BBF60BF" w:rsidR="00B804FF" w:rsidRDefault="0011245C" w:rsidP="00254902">
    <w:pPr>
      <w:pStyle w:val="Sidfot"/>
      <w:jc w:val="center"/>
    </w:pPr>
    <w:r>
      <w:t>Per Blomberg</w:t>
    </w:r>
    <w:r w:rsidR="00B804FF">
      <w:t>, ordförande, Lunds Naturskyddsförening</w:t>
    </w:r>
  </w:p>
  <w:p w14:paraId="3C772F90" w14:textId="34779C6E" w:rsidR="00B804FF" w:rsidRPr="00254902" w:rsidRDefault="00B804FF" w:rsidP="00254902">
    <w:pPr>
      <w:pStyle w:val="Sidfot"/>
      <w:spacing w:before="0" w:after="0"/>
      <w:jc w:val="center"/>
    </w:pPr>
    <w:r w:rsidRPr="00F25E1A">
      <w:t xml:space="preserve">tfn </w:t>
    </w:r>
    <w:proofErr w:type="spellStart"/>
    <w:r>
      <w:t>m</w:t>
    </w:r>
    <w:r w:rsidRPr="00254902">
      <w:t>ob</w:t>
    </w:r>
    <w:proofErr w:type="spellEnd"/>
    <w:r w:rsidRPr="00254902">
      <w:t xml:space="preserve"> 070</w:t>
    </w:r>
    <w:r w:rsidR="0011245C">
      <w:t>2</w:t>
    </w:r>
    <w:r w:rsidRPr="00254902">
      <w:t xml:space="preserve"> - </w:t>
    </w:r>
    <w:r w:rsidR="0011245C">
      <w:t>367849</w:t>
    </w:r>
    <w:r w:rsidRPr="00F25E1A">
      <w:t xml:space="preserve">, epost </w:t>
    </w:r>
    <w:r w:rsidR="0011245C">
      <w:t>per_blomberg@hotmail.com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18A88F" w14:textId="77777777" w:rsidR="00C33681" w:rsidRDefault="00C33681">
      <w:pPr>
        <w:spacing w:before="0"/>
      </w:pPr>
      <w:r>
        <w:separator/>
      </w:r>
    </w:p>
  </w:footnote>
  <w:footnote w:type="continuationSeparator" w:id="0">
    <w:p w14:paraId="7DE6BF98" w14:textId="77777777" w:rsidR="00C33681" w:rsidRDefault="00C3368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ED0C3" w14:textId="11B94487" w:rsidR="00B804FF" w:rsidRDefault="00F45FD9" w:rsidP="004F1A6A">
    <w:pPr>
      <w:pStyle w:val="Sidhuvud"/>
      <w:spacing w:before="0"/>
      <w:jc w:val="right"/>
      <w:rPr>
        <w:rStyle w:val="Sidnummer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1391E275" wp14:editId="5EA96EC8">
          <wp:simplePos x="0" y="0"/>
          <wp:positionH relativeFrom="column">
            <wp:posOffset>46990</wp:posOffset>
          </wp:positionH>
          <wp:positionV relativeFrom="paragraph">
            <wp:posOffset>-257175</wp:posOffset>
          </wp:positionV>
          <wp:extent cx="2901950" cy="694690"/>
          <wp:effectExtent l="0" t="0" r="0" b="0"/>
          <wp:wrapNone/>
          <wp:docPr id="2" name="Bildobjekt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objekt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0195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876">
      <w:t>Dagordning,</w:t>
    </w:r>
    <w:r w:rsidR="00B804FF">
      <w:t xml:space="preserve"> styrelsemöte 20</w:t>
    </w:r>
    <w:r w:rsidR="00F273C2">
      <w:t>2</w:t>
    </w:r>
    <w:r w:rsidR="00C85F2F">
      <w:t>6</w:t>
    </w:r>
    <w:r w:rsidR="00B804FF">
      <w:t xml:space="preserve"> </w:t>
    </w:r>
    <w:r w:rsidR="00B804FF" w:rsidRPr="008C05DE">
      <w:t xml:space="preserve"> </w:t>
    </w:r>
    <w:r w:rsidR="00112948" w:rsidRPr="008C05DE">
      <w:rPr>
        <w:rStyle w:val="Sidnummer"/>
      </w:rPr>
      <w:fldChar w:fldCharType="begin"/>
    </w:r>
    <w:r w:rsidR="00B804FF" w:rsidRPr="008C05DE">
      <w:rPr>
        <w:rStyle w:val="Sidnummer"/>
      </w:rPr>
      <w:instrText xml:space="preserve"> PAGE </w:instrText>
    </w:r>
    <w:r w:rsidR="00112948" w:rsidRPr="008C05DE">
      <w:rPr>
        <w:rStyle w:val="Sidnummer"/>
      </w:rPr>
      <w:fldChar w:fldCharType="separate"/>
    </w:r>
    <w:r w:rsidR="00AD7315">
      <w:rPr>
        <w:rStyle w:val="Sidnummer"/>
        <w:noProof/>
      </w:rPr>
      <w:t>3</w:t>
    </w:r>
    <w:r w:rsidR="00112948" w:rsidRPr="008C05DE">
      <w:rPr>
        <w:rStyle w:val="Sidnummer"/>
      </w:rPr>
      <w:fldChar w:fldCharType="end"/>
    </w:r>
    <w:r w:rsidR="00B804FF" w:rsidRPr="008C05DE">
      <w:rPr>
        <w:rStyle w:val="Sidnummer"/>
      </w:rPr>
      <w:t xml:space="preserve"> (</w:t>
    </w:r>
    <w:r w:rsidR="00112948" w:rsidRPr="008C05DE">
      <w:rPr>
        <w:rStyle w:val="Sidnummer"/>
      </w:rPr>
      <w:fldChar w:fldCharType="begin"/>
    </w:r>
    <w:r w:rsidR="00B804FF" w:rsidRPr="008C05DE">
      <w:rPr>
        <w:rStyle w:val="Sidnummer"/>
      </w:rPr>
      <w:instrText xml:space="preserve"> NUMPAGES </w:instrText>
    </w:r>
    <w:r w:rsidR="00112948" w:rsidRPr="008C05DE">
      <w:rPr>
        <w:rStyle w:val="Sidnummer"/>
      </w:rPr>
      <w:fldChar w:fldCharType="separate"/>
    </w:r>
    <w:r w:rsidR="00AD7315">
      <w:rPr>
        <w:rStyle w:val="Sidnummer"/>
        <w:noProof/>
      </w:rPr>
      <w:t>3</w:t>
    </w:r>
    <w:r w:rsidR="00112948" w:rsidRPr="008C05DE">
      <w:rPr>
        <w:rStyle w:val="Sidnummer"/>
      </w:rPr>
      <w:fldChar w:fldCharType="end"/>
    </w:r>
    <w:r w:rsidR="00B804FF" w:rsidRPr="008C05DE">
      <w:rPr>
        <w:rStyle w:val="Sidnummer"/>
      </w:rPr>
      <w:t>)</w:t>
    </w:r>
  </w:p>
  <w:p w14:paraId="646BA2FA" w14:textId="77777777" w:rsidR="00B804FF" w:rsidRDefault="00B804FF" w:rsidP="004F1A6A">
    <w:pPr>
      <w:pStyle w:val="Sidhuvud"/>
      <w:spacing w:before="0"/>
      <w:jc w:val="right"/>
      <w:rPr>
        <w:rStyle w:val="Sidnummer"/>
      </w:rPr>
    </w:pPr>
  </w:p>
  <w:p w14:paraId="10583E5E" w14:textId="77777777" w:rsidR="00B804FF" w:rsidRPr="008C05DE" w:rsidRDefault="00B804FF" w:rsidP="004F1A6A">
    <w:pPr>
      <w:pStyle w:val="Sidhuvud"/>
      <w:spacing w:before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854" w:type="dxa"/>
      <w:tblInd w:w="7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5657"/>
      <w:gridCol w:w="4197"/>
    </w:tblGrid>
    <w:tr w:rsidR="00B804FF" w14:paraId="52DD4DD6" w14:textId="77777777" w:rsidTr="00B71401">
      <w:trPr>
        <w:trHeight w:val="1560"/>
      </w:trPr>
      <w:tc>
        <w:tcPr>
          <w:tcW w:w="5657" w:type="dxa"/>
        </w:tcPr>
        <w:p w14:paraId="073C4BDD" w14:textId="77777777" w:rsidR="00B804FF" w:rsidRDefault="00F45FD9">
          <w:pPr>
            <w:pStyle w:val="Sidhuvud"/>
            <w:spacing w:after="0"/>
            <w:rPr>
              <w:sz w:val="16"/>
            </w:rPr>
          </w:pPr>
          <w:r>
            <w:rPr>
              <w:noProof/>
              <w:sz w:val="16"/>
            </w:rPr>
            <w:drawing>
              <wp:anchor distT="0" distB="0" distL="114300" distR="114300" simplePos="0" relativeHeight="251658240" behindDoc="1" locked="0" layoutInCell="1" allowOverlap="1" wp14:anchorId="250BC50D" wp14:editId="4F9347C2">
                <wp:simplePos x="0" y="0"/>
                <wp:positionH relativeFrom="column">
                  <wp:posOffset>-1270</wp:posOffset>
                </wp:positionH>
                <wp:positionV relativeFrom="paragraph">
                  <wp:posOffset>76200</wp:posOffset>
                </wp:positionV>
                <wp:extent cx="2752725" cy="659130"/>
                <wp:effectExtent l="0" t="0" r="9525" b="7620"/>
                <wp:wrapNone/>
                <wp:docPr id="1" name="Bildobjekt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objekt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52725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F370260" w14:textId="77777777" w:rsidR="00B804FF" w:rsidRDefault="00B804FF">
          <w:pPr>
            <w:pStyle w:val="Sidhuvud"/>
            <w:spacing w:after="0"/>
            <w:rPr>
              <w:rFonts w:ascii="Arial" w:hAnsi="Arial"/>
            </w:rPr>
          </w:pPr>
        </w:p>
        <w:p w14:paraId="6C62F357" w14:textId="77777777" w:rsidR="00B804FF" w:rsidRDefault="00B804FF">
          <w:pPr>
            <w:pStyle w:val="Sidhuvud"/>
            <w:spacing w:after="0"/>
            <w:rPr>
              <w:rFonts w:ascii="Arial" w:hAnsi="Arial"/>
            </w:rPr>
          </w:pPr>
        </w:p>
        <w:p w14:paraId="2B1E41F9" w14:textId="7BBD4BA5" w:rsidR="00B804FF" w:rsidRDefault="005E3155" w:rsidP="00B71401">
          <w:pPr>
            <w:pStyle w:val="Sidhuvud"/>
            <w:spacing w:after="0"/>
            <w:ind w:left="1136"/>
            <w:rPr>
              <w:rFonts w:ascii="Arial" w:hAnsi="Arial"/>
            </w:rPr>
          </w:pPr>
          <w:r>
            <w:rPr>
              <w:rFonts w:ascii="Arial" w:hAnsi="Arial"/>
            </w:rPr>
            <w:t>Per Blomberg</w:t>
          </w:r>
        </w:p>
      </w:tc>
      <w:tc>
        <w:tcPr>
          <w:tcW w:w="4197" w:type="dxa"/>
        </w:tcPr>
        <w:p w14:paraId="42D5C08D" w14:textId="77777777" w:rsidR="00B804FF" w:rsidRPr="00AC2DB9" w:rsidRDefault="007D1131" w:rsidP="00324914">
          <w:pPr>
            <w:pStyle w:val="Rubrik1"/>
            <w:ind w:left="15"/>
          </w:pPr>
          <w:r>
            <w:t>Dagordning</w:t>
          </w:r>
        </w:p>
        <w:p w14:paraId="1D48CBEC" w14:textId="61FAC026" w:rsidR="00DA4879" w:rsidRPr="00C333A0" w:rsidRDefault="00DA4879" w:rsidP="00DA4879">
          <w:pPr>
            <w:spacing w:before="180"/>
            <w:rPr>
              <w:rFonts w:ascii="Arial" w:hAnsi="Arial" w:cs="Arial"/>
              <w:szCs w:val="22"/>
            </w:rPr>
          </w:pPr>
          <w:r w:rsidRPr="00C333A0">
            <w:rPr>
              <w:rFonts w:ascii="Arial" w:hAnsi="Arial" w:cs="Arial"/>
              <w:szCs w:val="22"/>
            </w:rPr>
            <w:t xml:space="preserve">Styrelsemöte </w:t>
          </w:r>
          <w:r w:rsidR="007C21B9">
            <w:rPr>
              <w:szCs w:val="22"/>
            </w:rPr>
            <w:t>202</w:t>
          </w:r>
          <w:r w:rsidR="000B3816">
            <w:rPr>
              <w:szCs w:val="22"/>
            </w:rPr>
            <w:t>6</w:t>
          </w:r>
          <w:r w:rsidR="007C21B9">
            <w:rPr>
              <w:szCs w:val="22"/>
            </w:rPr>
            <w:t>-</w:t>
          </w:r>
          <w:r w:rsidR="002A2E1C">
            <w:rPr>
              <w:szCs w:val="22"/>
            </w:rPr>
            <w:t>10</w:t>
          </w:r>
          <w:r w:rsidR="004C2D5D">
            <w:rPr>
              <w:szCs w:val="22"/>
            </w:rPr>
            <w:t>-</w:t>
          </w:r>
          <w:r w:rsidR="00211140">
            <w:rPr>
              <w:szCs w:val="22"/>
            </w:rPr>
            <w:t>2</w:t>
          </w:r>
          <w:r w:rsidR="002A2E1C">
            <w:rPr>
              <w:szCs w:val="22"/>
            </w:rPr>
            <w:t>2</w:t>
          </w:r>
          <w:r w:rsidR="008F689F">
            <w:rPr>
              <w:szCs w:val="22"/>
            </w:rPr>
            <w:t xml:space="preserve"> </w:t>
          </w:r>
          <w:proofErr w:type="spellStart"/>
          <w:r w:rsidRPr="00C333A0">
            <w:rPr>
              <w:rFonts w:ascii="Arial" w:hAnsi="Arial" w:cs="Arial"/>
              <w:szCs w:val="22"/>
            </w:rPr>
            <w:t>kl</w:t>
          </w:r>
          <w:proofErr w:type="spellEnd"/>
          <w:r w:rsidRPr="00C333A0">
            <w:rPr>
              <w:rFonts w:ascii="Arial" w:hAnsi="Arial" w:cs="Arial"/>
              <w:szCs w:val="22"/>
            </w:rPr>
            <w:t xml:space="preserve"> </w:t>
          </w:r>
          <w:r w:rsidR="00C85F2F">
            <w:rPr>
              <w:rFonts w:ascii="Arial" w:hAnsi="Arial" w:cs="Arial"/>
              <w:szCs w:val="22"/>
            </w:rPr>
            <w:t>18</w:t>
          </w:r>
          <w:r w:rsidR="002131DC">
            <w:rPr>
              <w:rFonts w:ascii="Arial" w:hAnsi="Arial" w:cs="Arial"/>
              <w:szCs w:val="22"/>
            </w:rPr>
            <w:t>:</w:t>
          </w:r>
          <w:r w:rsidR="00C85F2F">
            <w:rPr>
              <w:rFonts w:ascii="Arial" w:hAnsi="Arial" w:cs="Arial"/>
              <w:szCs w:val="22"/>
            </w:rPr>
            <w:t>3</w:t>
          </w:r>
          <w:r w:rsidR="002131DC">
            <w:rPr>
              <w:rFonts w:ascii="Arial" w:hAnsi="Arial" w:cs="Arial"/>
              <w:szCs w:val="22"/>
            </w:rPr>
            <w:t>0</w:t>
          </w:r>
          <w:r w:rsidRPr="00C333A0">
            <w:rPr>
              <w:rFonts w:ascii="Arial" w:hAnsi="Arial" w:cs="Arial"/>
              <w:szCs w:val="22"/>
            </w:rPr>
            <w:t>-</w:t>
          </w:r>
          <w:r w:rsidR="00C85F2F">
            <w:rPr>
              <w:rFonts w:ascii="Arial" w:hAnsi="Arial" w:cs="Arial"/>
              <w:szCs w:val="22"/>
            </w:rPr>
            <w:t>20</w:t>
          </w:r>
          <w:r w:rsidR="002131DC">
            <w:rPr>
              <w:rFonts w:ascii="Arial" w:hAnsi="Arial" w:cs="Arial"/>
              <w:szCs w:val="22"/>
            </w:rPr>
            <w:t>:</w:t>
          </w:r>
          <w:r w:rsidR="00C85F2F">
            <w:rPr>
              <w:rFonts w:ascii="Arial" w:hAnsi="Arial" w:cs="Arial"/>
              <w:szCs w:val="22"/>
            </w:rPr>
            <w:t>3</w:t>
          </w:r>
          <w:r w:rsidR="002131DC">
            <w:rPr>
              <w:rFonts w:ascii="Arial" w:hAnsi="Arial" w:cs="Arial"/>
              <w:szCs w:val="22"/>
            </w:rPr>
            <w:t>0</w:t>
          </w:r>
        </w:p>
        <w:p w14:paraId="0CC3E964" w14:textId="0F856A48" w:rsidR="00DA4879" w:rsidRPr="00AC2DB9" w:rsidRDefault="00C85F2F" w:rsidP="00DC229A">
          <w:pPr>
            <w:spacing w:before="0"/>
            <w:rPr>
              <w:szCs w:val="22"/>
            </w:rPr>
          </w:pPr>
          <w:r>
            <w:rPr>
              <w:rFonts w:ascii="Arial" w:hAnsi="Arial" w:cs="Arial"/>
              <w:szCs w:val="22"/>
            </w:rPr>
            <w:t xml:space="preserve">Fontänhuset, </w:t>
          </w:r>
          <w:proofErr w:type="spellStart"/>
          <w:r>
            <w:rPr>
              <w:rFonts w:ascii="Arial" w:hAnsi="Arial" w:cs="Arial"/>
              <w:szCs w:val="22"/>
            </w:rPr>
            <w:t>Magle</w:t>
          </w:r>
          <w:proofErr w:type="spellEnd"/>
          <w:r>
            <w:rPr>
              <w:rFonts w:ascii="Arial" w:hAnsi="Arial" w:cs="Arial"/>
              <w:szCs w:val="22"/>
            </w:rPr>
            <w:t xml:space="preserve"> stora kyrkogata 5</w:t>
          </w:r>
        </w:p>
      </w:tc>
    </w:tr>
  </w:tbl>
  <w:p w14:paraId="0EFFE08A" w14:textId="77777777" w:rsidR="00B804FF" w:rsidRPr="004F1A6A" w:rsidRDefault="00B804FF" w:rsidP="004F1A6A">
    <w:pPr>
      <w:pStyle w:val="Sidhuvud"/>
      <w:spacing w:before="0" w:after="0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707C5"/>
    <w:multiLevelType w:val="hybridMultilevel"/>
    <w:tmpl w:val="1444C59A"/>
    <w:lvl w:ilvl="0" w:tplc="FFFFFFFF">
      <w:start w:val="1"/>
      <w:numFmt w:val="decimal"/>
      <w:lvlText w:val="%1.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0FB714D1"/>
    <w:multiLevelType w:val="hybridMultilevel"/>
    <w:tmpl w:val="0E4CD5EE"/>
    <w:lvl w:ilvl="0" w:tplc="FFFFFFFF">
      <w:start w:val="1"/>
      <w:numFmt w:val="decimal"/>
      <w:lvlText w:val="%1.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1229608D"/>
    <w:multiLevelType w:val="multilevel"/>
    <w:tmpl w:val="9124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405A6"/>
    <w:multiLevelType w:val="hybridMultilevel"/>
    <w:tmpl w:val="A12A4B22"/>
    <w:lvl w:ilvl="0" w:tplc="041D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0031DBE"/>
    <w:multiLevelType w:val="hybridMultilevel"/>
    <w:tmpl w:val="A348A938"/>
    <w:lvl w:ilvl="0" w:tplc="7C88EE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356" w:hanging="360"/>
      </w:pPr>
    </w:lvl>
    <w:lvl w:ilvl="2" w:tplc="041D001B" w:tentative="1">
      <w:start w:val="1"/>
      <w:numFmt w:val="lowerRoman"/>
      <w:lvlText w:val="%3."/>
      <w:lvlJc w:val="right"/>
      <w:pPr>
        <w:ind w:left="3076" w:hanging="180"/>
      </w:pPr>
    </w:lvl>
    <w:lvl w:ilvl="3" w:tplc="041D000F" w:tentative="1">
      <w:start w:val="1"/>
      <w:numFmt w:val="decimal"/>
      <w:lvlText w:val="%4."/>
      <w:lvlJc w:val="left"/>
      <w:pPr>
        <w:ind w:left="3796" w:hanging="360"/>
      </w:pPr>
    </w:lvl>
    <w:lvl w:ilvl="4" w:tplc="041D0019" w:tentative="1">
      <w:start w:val="1"/>
      <w:numFmt w:val="lowerLetter"/>
      <w:lvlText w:val="%5."/>
      <w:lvlJc w:val="left"/>
      <w:pPr>
        <w:ind w:left="4516" w:hanging="360"/>
      </w:pPr>
    </w:lvl>
    <w:lvl w:ilvl="5" w:tplc="041D001B" w:tentative="1">
      <w:start w:val="1"/>
      <w:numFmt w:val="lowerRoman"/>
      <w:lvlText w:val="%6."/>
      <w:lvlJc w:val="right"/>
      <w:pPr>
        <w:ind w:left="5236" w:hanging="180"/>
      </w:pPr>
    </w:lvl>
    <w:lvl w:ilvl="6" w:tplc="041D000F" w:tentative="1">
      <w:start w:val="1"/>
      <w:numFmt w:val="decimal"/>
      <w:lvlText w:val="%7."/>
      <w:lvlJc w:val="left"/>
      <w:pPr>
        <w:ind w:left="5956" w:hanging="360"/>
      </w:pPr>
    </w:lvl>
    <w:lvl w:ilvl="7" w:tplc="041D0019" w:tentative="1">
      <w:start w:val="1"/>
      <w:numFmt w:val="lowerLetter"/>
      <w:lvlText w:val="%8."/>
      <w:lvlJc w:val="left"/>
      <w:pPr>
        <w:ind w:left="6676" w:hanging="360"/>
      </w:pPr>
    </w:lvl>
    <w:lvl w:ilvl="8" w:tplc="041D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305C74E6"/>
    <w:multiLevelType w:val="hybridMultilevel"/>
    <w:tmpl w:val="ED989B78"/>
    <w:lvl w:ilvl="0" w:tplc="3CDE7BAC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356" w:hanging="360"/>
      </w:pPr>
    </w:lvl>
    <w:lvl w:ilvl="2" w:tplc="041D001B" w:tentative="1">
      <w:start w:val="1"/>
      <w:numFmt w:val="lowerRoman"/>
      <w:lvlText w:val="%3."/>
      <w:lvlJc w:val="right"/>
      <w:pPr>
        <w:ind w:left="3076" w:hanging="180"/>
      </w:pPr>
    </w:lvl>
    <w:lvl w:ilvl="3" w:tplc="041D000F" w:tentative="1">
      <w:start w:val="1"/>
      <w:numFmt w:val="decimal"/>
      <w:lvlText w:val="%4."/>
      <w:lvlJc w:val="left"/>
      <w:pPr>
        <w:ind w:left="3796" w:hanging="360"/>
      </w:pPr>
    </w:lvl>
    <w:lvl w:ilvl="4" w:tplc="041D0019" w:tentative="1">
      <w:start w:val="1"/>
      <w:numFmt w:val="lowerLetter"/>
      <w:lvlText w:val="%5."/>
      <w:lvlJc w:val="left"/>
      <w:pPr>
        <w:ind w:left="4516" w:hanging="360"/>
      </w:pPr>
    </w:lvl>
    <w:lvl w:ilvl="5" w:tplc="041D001B" w:tentative="1">
      <w:start w:val="1"/>
      <w:numFmt w:val="lowerRoman"/>
      <w:lvlText w:val="%6."/>
      <w:lvlJc w:val="right"/>
      <w:pPr>
        <w:ind w:left="5236" w:hanging="180"/>
      </w:pPr>
    </w:lvl>
    <w:lvl w:ilvl="6" w:tplc="041D000F" w:tentative="1">
      <w:start w:val="1"/>
      <w:numFmt w:val="decimal"/>
      <w:lvlText w:val="%7."/>
      <w:lvlJc w:val="left"/>
      <w:pPr>
        <w:ind w:left="5956" w:hanging="360"/>
      </w:pPr>
    </w:lvl>
    <w:lvl w:ilvl="7" w:tplc="041D0019" w:tentative="1">
      <w:start w:val="1"/>
      <w:numFmt w:val="lowerLetter"/>
      <w:lvlText w:val="%8."/>
      <w:lvlJc w:val="left"/>
      <w:pPr>
        <w:ind w:left="6676" w:hanging="360"/>
      </w:pPr>
    </w:lvl>
    <w:lvl w:ilvl="8" w:tplc="041D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32B4537A"/>
    <w:multiLevelType w:val="hybridMultilevel"/>
    <w:tmpl w:val="6CB836BA"/>
    <w:lvl w:ilvl="0" w:tplc="041D000F">
      <w:start w:val="1"/>
      <w:numFmt w:val="decimal"/>
      <w:lvlText w:val="%1."/>
      <w:lvlJc w:val="left"/>
      <w:pPr>
        <w:ind w:left="1996" w:hanging="360"/>
      </w:pPr>
    </w:lvl>
    <w:lvl w:ilvl="1" w:tplc="041D0019" w:tentative="1">
      <w:start w:val="1"/>
      <w:numFmt w:val="lowerLetter"/>
      <w:lvlText w:val="%2."/>
      <w:lvlJc w:val="left"/>
      <w:pPr>
        <w:ind w:left="2716" w:hanging="360"/>
      </w:pPr>
    </w:lvl>
    <w:lvl w:ilvl="2" w:tplc="041D001B" w:tentative="1">
      <w:start w:val="1"/>
      <w:numFmt w:val="lowerRoman"/>
      <w:lvlText w:val="%3."/>
      <w:lvlJc w:val="right"/>
      <w:pPr>
        <w:ind w:left="3436" w:hanging="180"/>
      </w:pPr>
    </w:lvl>
    <w:lvl w:ilvl="3" w:tplc="041D000F" w:tentative="1">
      <w:start w:val="1"/>
      <w:numFmt w:val="decimal"/>
      <w:lvlText w:val="%4."/>
      <w:lvlJc w:val="left"/>
      <w:pPr>
        <w:ind w:left="4156" w:hanging="360"/>
      </w:pPr>
    </w:lvl>
    <w:lvl w:ilvl="4" w:tplc="041D0019" w:tentative="1">
      <w:start w:val="1"/>
      <w:numFmt w:val="lowerLetter"/>
      <w:lvlText w:val="%5."/>
      <w:lvlJc w:val="left"/>
      <w:pPr>
        <w:ind w:left="4876" w:hanging="360"/>
      </w:pPr>
    </w:lvl>
    <w:lvl w:ilvl="5" w:tplc="041D001B" w:tentative="1">
      <w:start w:val="1"/>
      <w:numFmt w:val="lowerRoman"/>
      <w:lvlText w:val="%6."/>
      <w:lvlJc w:val="right"/>
      <w:pPr>
        <w:ind w:left="5596" w:hanging="180"/>
      </w:pPr>
    </w:lvl>
    <w:lvl w:ilvl="6" w:tplc="041D000F" w:tentative="1">
      <w:start w:val="1"/>
      <w:numFmt w:val="decimal"/>
      <w:lvlText w:val="%7."/>
      <w:lvlJc w:val="left"/>
      <w:pPr>
        <w:ind w:left="6316" w:hanging="360"/>
      </w:pPr>
    </w:lvl>
    <w:lvl w:ilvl="7" w:tplc="041D0019" w:tentative="1">
      <w:start w:val="1"/>
      <w:numFmt w:val="lowerLetter"/>
      <w:lvlText w:val="%8."/>
      <w:lvlJc w:val="left"/>
      <w:pPr>
        <w:ind w:left="7036" w:hanging="360"/>
      </w:pPr>
    </w:lvl>
    <w:lvl w:ilvl="8" w:tplc="041D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7" w15:restartNumberingAfterBreak="0">
    <w:nsid w:val="35221439"/>
    <w:multiLevelType w:val="hybridMultilevel"/>
    <w:tmpl w:val="73B42FA4"/>
    <w:lvl w:ilvl="0" w:tplc="FFFFFFFF">
      <w:start w:val="1"/>
      <w:numFmt w:val="decimal"/>
      <w:lvlText w:val="%1.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8" w15:restartNumberingAfterBreak="0">
    <w:nsid w:val="35B6447B"/>
    <w:multiLevelType w:val="hybridMultilevel"/>
    <w:tmpl w:val="12383732"/>
    <w:lvl w:ilvl="0" w:tplc="FFFFFFFF">
      <w:start w:val="1"/>
      <w:numFmt w:val="decimal"/>
      <w:lvlText w:val="%1.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9" w15:restartNumberingAfterBreak="0">
    <w:nsid w:val="3D85654D"/>
    <w:multiLevelType w:val="hybridMultilevel"/>
    <w:tmpl w:val="D7C07424"/>
    <w:lvl w:ilvl="0" w:tplc="FFFFFFFF">
      <w:start w:val="1"/>
      <w:numFmt w:val="decimal"/>
      <w:lvlText w:val="%1.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0" w15:restartNumberingAfterBreak="0">
    <w:nsid w:val="48CB46CF"/>
    <w:multiLevelType w:val="hybridMultilevel"/>
    <w:tmpl w:val="91E22CC8"/>
    <w:lvl w:ilvl="0" w:tplc="FFFFFFFF">
      <w:start w:val="1"/>
      <w:numFmt w:val="decimal"/>
      <w:lvlText w:val="%1.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1" w15:restartNumberingAfterBreak="0">
    <w:nsid w:val="49DB16B9"/>
    <w:multiLevelType w:val="hybridMultilevel"/>
    <w:tmpl w:val="D3DC5104"/>
    <w:lvl w:ilvl="0" w:tplc="041D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2" w15:restartNumberingAfterBreak="0">
    <w:nsid w:val="5558476B"/>
    <w:multiLevelType w:val="hybridMultilevel"/>
    <w:tmpl w:val="47946BC2"/>
    <w:lvl w:ilvl="0" w:tplc="FFFFFFFF">
      <w:start w:val="1"/>
      <w:numFmt w:val="decimal"/>
      <w:lvlText w:val="%1.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3" w15:restartNumberingAfterBreak="0">
    <w:nsid w:val="5F6E423D"/>
    <w:multiLevelType w:val="hybridMultilevel"/>
    <w:tmpl w:val="B5ECCB52"/>
    <w:lvl w:ilvl="0" w:tplc="041D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6995486C"/>
    <w:multiLevelType w:val="hybridMultilevel"/>
    <w:tmpl w:val="A04E4D4C"/>
    <w:lvl w:ilvl="0" w:tplc="041D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5" w15:restartNumberingAfterBreak="0">
    <w:nsid w:val="6AC674F2"/>
    <w:multiLevelType w:val="hybridMultilevel"/>
    <w:tmpl w:val="18C8F896"/>
    <w:lvl w:ilvl="0" w:tplc="041D0001">
      <w:start w:val="1"/>
      <w:numFmt w:val="bullet"/>
      <w:lvlText w:val=""/>
      <w:lvlJc w:val="left"/>
      <w:pPr>
        <w:ind w:left="271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16" w15:restartNumberingAfterBreak="0">
    <w:nsid w:val="6C610B02"/>
    <w:multiLevelType w:val="hybridMultilevel"/>
    <w:tmpl w:val="CC3CA0A0"/>
    <w:lvl w:ilvl="0" w:tplc="041D000F">
      <w:start w:val="1"/>
      <w:numFmt w:val="decimal"/>
      <w:lvlText w:val="%1."/>
      <w:lvlJc w:val="left"/>
      <w:pPr>
        <w:ind w:left="1996" w:hanging="360"/>
      </w:pPr>
    </w:lvl>
    <w:lvl w:ilvl="1" w:tplc="041D0019" w:tentative="1">
      <w:start w:val="1"/>
      <w:numFmt w:val="lowerLetter"/>
      <w:lvlText w:val="%2."/>
      <w:lvlJc w:val="left"/>
      <w:pPr>
        <w:ind w:left="2716" w:hanging="360"/>
      </w:pPr>
    </w:lvl>
    <w:lvl w:ilvl="2" w:tplc="041D001B" w:tentative="1">
      <w:start w:val="1"/>
      <w:numFmt w:val="lowerRoman"/>
      <w:lvlText w:val="%3."/>
      <w:lvlJc w:val="right"/>
      <w:pPr>
        <w:ind w:left="3436" w:hanging="180"/>
      </w:pPr>
    </w:lvl>
    <w:lvl w:ilvl="3" w:tplc="041D000F" w:tentative="1">
      <w:start w:val="1"/>
      <w:numFmt w:val="decimal"/>
      <w:lvlText w:val="%4."/>
      <w:lvlJc w:val="left"/>
      <w:pPr>
        <w:ind w:left="4156" w:hanging="360"/>
      </w:pPr>
    </w:lvl>
    <w:lvl w:ilvl="4" w:tplc="041D0019" w:tentative="1">
      <w:start w:val="1"/>
      <w:numFmt w:val="lowerLetter"/>
      <w:lvlText w:val="%5."/>
      <w:lvlJc w:val="left"/>
      <w:pPr>
        <w:ind w:left="4876" w:hanging="360"/>
      </w:pPr>
    </w:lvl>
    <w:lvl w:ilvl="5" w:tplc="041D001B" w:tentative="1">
      <w:start w:val="1"/>
      <w:numFmt w:val="lowerRoman"/>
      <w:lvlText w:val="%6."/>
      <w:lvlJc w:val="right"/>
      <w:pPr>
        <w:ind w:left="5596" w:hanging="180"/>
      </w:pPr>
    </w:lvl>
    <w:lvl w:ilvl="6" w:tplc="041D000F" w:tentative="1">
      <w:start w:val="1"/>
      <w:numFmt w:val="decimal"/>
      <w:lvlText w:val="%7."/>
      <w:lvlJc w:val="left"/>
      <w:pPr>
        <w:ind w:left="6316" w:hanging="360"/>
      </w:pPr>
    </w:lvl>
    <w:lvl w:ilvl="7" w:tplc="041D0019" w:tentative="1">
      <w:start w:val="1"/>
      <w:numFmt w:val="lowerLetter"/>
      <w:lvlText w:val="%8."/>
      <w:lvlJc w:val="left"/>
      <w:pPr>
        <w:ind w:left="7036" w:hanging="360"/>
      </w:pPr>
    </w:lvl>
    <w:lvl w:ilvl="8" w:tplc="041D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7" w15:restartNumberingAfterBreak="0">
    <w:nsid w:val="6DD438DD"/>
    <w:multiLevelType w:val="hybridMultilevel"/>
    <w:tmpl w:val="2CD0712E"/>
    <w:lvl w:ilvl="0" w:tplc="FFFFFFFF">
      <w:start w:val="1"/>
      <w:numFmt w:val="decimal"/>
      <w:lvlText w:val="%1.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8" w15:restartNumberingAfterBreak="0">
    <w:nsid w:val="6FC10B4F"/>
    <w:multiLevelType w:val="hybridMultilevel"/>
    <w:tmpl w:val="FCB09F36"/>
    <w:lvl w:ilvl="0" w:tplc="FFFFFFFF">
      <w:start w:val="1"/>
      <w:numFmt w:val="decimal"/>
      <w:lvlText w:val="%1.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9" w15:restartNumberingAfterBreak="0">
    <w:nsid w:val="71F21424"/>
    <w:multiLevelType w:val="hybridMultilevel"/>
    <w:tmpl w:val="E1CC0346"/>
    <w:lvl w:ilvl="0" w:tplc="041D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732B7B8C"/>
    <w:multiLevelType w:val="hybridMultilevel"/>
    <w:tmpl w:val="E8406DE0"/>
    <w:lvl w:ilvl="0" w:tplc="4C4EE1FA">
      <w:start w:val="1"/>
      <w:numFmt w:val="decimal"/>
      <w:lvlText w:val="%1"/>
      <w:lvlJc w:val="left"/>
      <w:pPr>
        <w:ind w:left="199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716" w:hanging="360"/>
      </w:pPr>
    </w:lvl>
    <w:lvl w:ilvl="2" w:tplc="041D001B" w:tentative="1">
      <w:start w:val="1"/>
      <w:numFmt w:val="lowerRoman"/>
      <w:lvlText w:val="%3."/>
      <w:lvlJc w:val="right"/>
      <w:pPr>
        <w:ind w:left="3436" w:hanging="180"/>
      </w:pPr>
    </w:lvl>
    <w:lvl w:ilvl="3" w:tplc="041D000F" w:tentative="1">
      <w:start w:val="1"/>
      <w:numFmt w:val="decimal"/>
      <w:lvlText w:val="%4."/>
      <w:lvlJc w:val="left"/>
      <w:pPr>
        <w:ind w:left="4156" w:hanging="360"/>
      </w:pPr>
    </w:lvl>
    <w:lvl w:ilvl="4" w:tplc="041D0019" w:tentative="1">
      <w:start w:val="1"/>
      <w:numFmt w:val="lowerLetter"/>
      <w:lvlText w:val="%5."/>
      <w:lvlJc w:val="left"/>
      <w:pPr>
        <w:ind w:left="4876" w:hanging="360"/>
      </w:pPr>
    </w:lvl>
    <w:lvl w:ilvl="5" w:tplc="041D001B" w:tentative="1">
      <w:start w:val="1"/>
      <w:numFmt w:val="lowerRoman"/>
      <w:lvlText w:val="%6."/>
      <w:lvlJc w:val="right"/>
      <w:pPr>
        <w:ind w:left="5596" w:hanging="180"/>
      </w:pPr>
    </w:lvl>
    <w:lvl w:ilvl="6" w:tplc="041D000F" w:tentative="1">
      <w:start w:val="1"/>
      <w:numFmt w:val="decimal"/>
      <w:lvlText w:val="%7."/>
      <w:lvlJc w:val="left"/>
      <w:pPr>
        <w:ind w:left="6316" w:hanging="360"/>
      </w:pPr>
    </w:lvl>
    <w:lvl w:ilvl="7" w:tplc="041D0019" w:tentative="1">
      <w:start w:val="1"/>
      <w:numFmt w:val="lowerLetter"/>
      <w:lvlText w:val="%8."/>
      <w:lvlJc w:val="left"/>
      <w:pPr>
        <w:ind w:left="7036" w:hanging="360"/>
      </w:pPr>
    </w:lvl>
    <w:lvl w:ilvl="8" w:tplc="041D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1" w15:restartNumberingAfterBreak="0">
    <w:nsid w:val="7CBD2B87"/>
    <w:multiLevelType w:val="hybridMultilevel"/>
    <w:tmpl w:val="2B8018BE"/>
    <w:lvl w:ilvl="0" w:tplc="041D0017">
      <w:start w:val="1"/>
      <w:numFmt w:val="lowerLetter"/>
      <w:lvlText w:val="%1)"/>
      <w:lvlJc w:val="left"/>
      <w:pPr>
        <w:ind w:left="1434" w:hanging="360"/>
      </w:pPr>
    </w:lvl>
    <w:lvl w:ilvl="1" w:tplc="041D0019">
      <w:start w:val="1"/>
      <w:numFmt w:val="lowerLetter"/>
      <w:lvlText w:val="%2."/>
      <w:lvlJc w:val="left"/>
      <w:pPr>
        <w:ind w:left="2154" w:hanging="360"/>
      </w:pPr>
    </w:lvl>
    <w:lvl w:ilvl="2" w:tplc="041D001B" w:tentative="1">
      <w:start w:val="1"/>
      <w:numFmt w:val="lowerRoman"/>
      <w:lvlText w:val="%3."/>
      <w:lvlJc w:val="right"/>
      <w:pPr>
        <w:ind w:left="2874" w:hanging="180"/>
      </w:pPr>
    </w:lvl>
    <w:lvl w:ilvl="3" w:tplc="041D000F" w:tentative="1">
      <w:start w:val="1"/>
      <w:numFmt w:val="decimal"/>
      <w:lvlText w:val="%4."/>
      <w:lvlJc w:val="left"/>
      <w:pPr>
        <w:ind w:left="3594" w:hanging="360"/>
      </w:pPr>
    </w:lvl>
    <w:lvl w:ilvl="4" w:tplc="041D0019" w:tentative="1">
      <w:start w:val="1"/>
      <w:numFmt w:val="lowerLetter"/>
      <w:lvlText w:val="%5."/>
      <w:lvlJc w:val="left"/>
      <w:pPr>
        <w:ind w:left="4314" w:hanging="360"/>
      </w:pPr>
    </w:lvl>
    <w:lvl w:ilvl="5" w:tplc="041D001B" w:tentative="1">
      <w:start w:val="1"/>
      <w:numFmt w:val="lowerRoman"/>
      <w:lvlText w:val="%6."/>
      <w:lvlJc w:val="right"/>
      <w:pPr>
        <w:ind w:left="5034" w:hanging="180"/>
      </w:pPr>
    </w:lvl>
    <w:lvl w:ilvl="6" w:tplc="041D000F" w:tentative="1">
      <w:start w:val="1"/>
      <w:numFmt w:val="decimal"/>
      <w:lvlText w:val="%7."/>
      <w:lvlJc w:val="left"/>
      <w:pPr>
        <w:ind w:left="5754" w:hanging="360"/>
      </w:pPr>
    </w:lvl>
    <w:lvl w:ilvl="7" w:tplc="041D0019" w:tentative="1">
      <w:start w:val="1"/>
      <w:numFmt w:val="lowerLetter"/>
      <w:lvlText w:val="%8."/>
      <w:lvlJc w:val="left"/>
      <w:pPr>
        <w:ind w:left="6474" w:hanging="360"/>
      </w:pPr>
    </w:lvl>
    <w:lvl w:ilvl="8" w:tplc="041D001B" w:tentative="1">
      <w:start w:val="1"/>
      <w:numFmt w:val="lowerRoman"/>
      <w:lvlText w:val="%9."/>
      <w:lvlJc w:val="right"/>
      <w:pPr>
        <w:ind w:left="7194" w:hanging="180"/>
      </w:pPr>
    </w:lvl>
  </w:abstractNum>
  <w:num w:numId="1" w16cid:durableId="1036085469">
    <w:abstractNumId w:val="13"/>
  </w:num>
  <w:num w:numId="2" w16cid:durableId="538859130">
    <w:abstractNumId w:val="11"/>
  </w:num>
  <w:num w:numId="3" w16cid:durableId="1112629389">
    <w:abstractNumId w:val="21"/>
  </w:num>
  <w:num w:numId="4" w16cid:durableId="1471512203">
    <w:abstractNumId w:val="14"/>
  </w:num>
  <w:num w:numId="5" w16cid:durableId="1981226109">
    <w:abstractNumId w:val="3"/>
  </w:num>
  <w:num w:numId="6" w16cid:durableId="1649558176">
    <w:abstractNumId w:val="19"/>
  </w:num>
  <w:num w:numId="7" w16cid:durableId="2034644380">
    <w:abstractNumId w:val="2"/>
  </w:num>
  <w:num w:numId="8" w16cid:durableId="1289438036">
    <w:abstractNumId w:val="16"/>
  </w:num>
  <w:num w:numId="9" w16cid:durableId="1530528853">
    <w:abstractNumId w:val="5"/>
  </w:num>
  <w:num w:numId="10" w16cid:durableId="1058436718">
    <w:abstractNumId w:val="6"/>
  </w:num>
  <w:num w:numId="11" w16cid:durableId="2107263682">
    <w:abstractNumId w:val="18"/>
  </w:num>
  <w:num w:numId="12" w16cid:durableId="380517608">
    <w:abstractNumId w:val="0"/>
  </w:num>
  <w:num w:numId="13" w16cid:durableId="550534429">
    <w:abstractNumId w:val="7"/>
  </w:num>
  <w:num w:numId="14" w16cid:durableId="1578981484">
    <w:abstractNumId w:val="8"/>
  </w:num>
  <w:num w:numId="15" w16cid:durableId="678233785">
    <w:abstractNumId w:val="10"/>
  </w:num>
  <w:num w:numId="16" w16cid:durableId="967977824">
    <w:abstractNumId w:val="17"/>
  </w:num>
  <w:num w:numId="17" w16cid:durableId="1275558115">
    <w:abstractNumId w:val="15"/>
  </w:num>
  <w:num w:numId="18" w16cid:durableId="1980761827">
    <w:abstractNumId w:val="9"/>
  </w:num>
  <w:num w:numId="19" w16cid:durableId="174926980">
    <w:abstractNumId w:val="20"/>
  </w:num>
  <w:num w:numId="20" w16cid:durableId="1877236403">
    <w:abstractNumId w:val="4"/>
  </w:num>
  <w:num w:numId="21" w16cid:durableId="1332490960">
    <w:abstractNumId w:val="1"/>
  </w:num>
  <w:num w:numId="22" w16cid:durableId="368994326">
    <w:abstractNumId w:val="12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hideSpellingErrors/>
  <w:hideGrammaticalErrors/>
  <w:proofState w:spelling="clean" w:grammar="clean"/>
  <w:attachedTemplate r:id="rId1"/>
  <w:defaultTabStop w:val="1304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A33"/>
    <w:rsid w:val="0000539D"/>
    <w:rsid w:val="00005F67"/>
    <w:rsid w:val="00010A9B"/>
    <w:rsid w:val="00010C55"/>
    <w:rsid w:val="00010DD1"/>
    <w:rsid w:val="00011FEF"/>
    <w:rsid w:val="00012382"/>
    <w:rsid w:val="00015F11"/>
    <w:rsid w:val="00016489"/>
    <w:rsid w:val="00027BB9"/>
    <w:rsid w:val="0003411B"/>
    <w:rsid w:val="00034ED1"/>
    <w:rsid w:val="0003596D"/>
    <w:rsid w:val="00036D0C"/>
    <w:rsid w:val="0004186E"/>
    <w:rsid w:val="00043501"/>
    <w:rsid w:val="00043707"/>
    <w:rsid w:val="00043A2D"/>
    <w:rsid w:val="000451C5"/>
    <w:rsid w:val="000548FC"/>
    <w:rsid w:val="00057BB3"/>
    <w:rsid w:val="000604A9"/>
    <w:rsid w:val="00065550"/>
    <w:rsid w:val="00065E27"/>
    <w:rsid w:val="00074F0C"/>
    <w:rsid w:val="00084D89"/>
    <w:rsid w:val="000864DD"/>
    <w:rsid w:val="00096D43"/>
    <w:rsid w:val="00096E32"/>
    <w:rsid w:val="0009797B"/>
    <w:rsid w:val="000A0884"/>
    <w:rsid w:val="000A0C4C"/>
    <w:rsid w:val="000A260D"/>
    <w:rsid w:val="000A3B27"/>
    <w:rsid w:val="000A3BDD"/>
    <w:rsid w:val="000B15CB"/>
    <w:rsid w:val="000B3816"/>
    <w:rsid w:val="000B38D6"/>
    <w:rsid w:val="000B70DB"/>
    <w:rsid w:val="000C0E44"/>
    <w:rsid w:val="000C31B2"/>
    <w:rsid w:val="000C3888"/>
    <w:rsid w:val="000C71E2"/>
    <w:rsid w:val="000D08A1"/>
    <w:rsid w:val="000D39FC"/>
    <w:rsid w:val="000D4147"/>
    <w:rsid w:val="000E0C0A"/>
    <w:rsid w:val="000E5388"/>
    <w:rsid w:val="000E586C"/>
    <w:rsid w:val="000F6DFC"/>
    <w:rsid w:val="001014FA"/>
    <w:rsid w:val="00103ABA"/>
    <w:rsid w:val="00107951"/>
    <w:rsid w:val="0011245C"/>
    <w:rsid w:val="00112948"/>
    <w:rsid w:val="001136DD"/>
    <w:rsid w:val="00114920"/>
    <w:rsid w:val="0011533F"/>
    <w:rsid w:val="00120F90"/>
    <w:rsid w:val="00121440"/>
    <w:rsid w:val="0012295E"/>
    <w:rsid w:val="00122A15"/>
    <w:rsid w:val="00124301"/>
    <w:rsid w:val="001358AB"/>
    <w:rsid w:val="00136572"/>
    <w:rsid w:val="001374E0"/>
    <w:rsid w:val="00141E61"/>
    <w:rsid w:val="00143098"/>
    <w:rsid w:val="001468B7"/>
    <w:rsid w:val="001533C5"/>
    <w:rsid w:val="00153E96"/>
    <w:rsid w:val="00154179"/>
    <w:rsid w:val="00157F04"/>
    <w:rsid w:val="00162A33"/>
    <w:rsid w:val="0016446D"/>
    <w:rsid w:val="00167330"/>
    <w:rsid w:val="00181E0A"/>
    <w:rsid w:val="00181EEB"/>
    <w:rsid w:val="00184B50"/>
    <w:rsid w:val="0018544E"/>
    <w:rsid w:val="001875AC"/>
    <w:rsid w:val="0019103C"/>
    <w:rsid w:val="00191F7C"/>
    <w:rsid w:val="00194552"/>
    <w:rsid w:val="00194798"/>
    <w:rsid w:val="001950FE"/>
    <w:rsid w:val="00197A2E"/>
    <w:rsid w:val="001A08BA"/>
    <w:rsid w:val="001A0B52"/>
    <w:rsid w:val="001A106D"/>
    <w:rsid w:val="001A19AC"/>
    <w:rsid w:val="001A3053"/>
    <w:rsid w:val="001A352A"/>
    <w:rsid w:val="001B09B0"/>
    <w:rsid w:val="001B13F3"/>
    <w:rsid w:val="001B443B"/>
    <w:rsid w:val="001B4D3E"/>
    <w:rsid w:val="001B6DD6"/>
    <w:rsid w:val="001C1251"/>
    <w:rsid w:val="001C3608"/>
    <w:rsid w:val="001C4465"/>
    <w:rsid w:val="001D1C97"/>
    <w:rsid w:val="001E66D8"/>
    <w:rsid w:val="001F13F6"/>
    <w:rsid w:val="001F1635"/>
    <w:rsid w:val="001F515C"/>
    <w:rsid w:val="001F547D"/>
    <w:rsid w:val="001F7992"/>
    <w:rsid w:val="0020023D"/>
    <w:rsid w:val="0020189C"/>
    <w:rsid w:val="0020361D"/>
    <w:rsid w:val="002048B0"/>
    <w:rsid w:val="00211140"/>
    <w:rsid w:val="002118C0"/>
    <w:rsid w:val="002126B4"/>
    <w:rsid w:val="00212D4A"/>
    <w:rsid w:val="00212E36"/>
    <w:rsid w:val="002131DC"/>
    <w:rsid w:val="00214043"/>
    <w:rsid w:val="0021409F"/>
    <w:rsid w:val="00215F4A"/>
    <w:rsid w:val="00224EBB"/>
    <w:rsid w:val="00226328"/>
    <w:rsid w:val="00227141"/>
    <w:rsid w:val="002273CA"/>
    <w:rsid w:val="00227749"/>
    <w:rsid w:val="00230D41"/>
    <w:rsid w:val="00231410"/>
    <w:rsid w:val="002336FB"/>
    <w:rsid w:val="00234316"/>
    <w:rsid w:val="00237900"/>
    <w:rsid w:val="002410BA"/>
    <w:rsid w:val="00241EAE"/>
    <w:rsid w:val="002538F0"/>
    <w:rsid w:val="00254379"/>
    <w:rsid w:val="00254902"/>
    <w:rsid w:val="0025591E"/>
    <w:rsid w:val="002643BE"/>
    <w:rsid w:val="00264AB8"/>
    <w:rsid w:val="00266283"/>
    <w:rsid w:val="00270F91"/>
    <w:rsid w:val="00273345"/>
    <w:rsid w:val="00275193"/>
    <w:rsid w:val="00275258"/>
    <w:rsid w:val="00276372"/>
    <w:rsid w:val="00281920"/>
    <w:rsid w:val="00292A64"/>
    <w:rsid w:val="0029529C"/>
    <w:rsid w:val="00295D7A"/>
    <w:rsid w:val="002A2E1C"/>
    <w:rsid w:val="002B0263"/>
    <w:rsid w:val="002B4C23"/>
    <w:rsid w:val="002C229E"/>
    <w:rsid w:val="002C2539"/>
    <w:rsid w:val="002C3BAF"/>
    <w:rsid w:val="002C4772"/>
    <w:rsid w:val="002C5EB4"/>
    <w:rsid w:val="002C66D9"/>
    <w:rsid w:val="002D3A16"/>
    <w:rsid w:val="002D418B"/>
    <w:rsid w:val="002D5496"/>
    <w:rsid w:val="002D709D"/>
    <w:rsid w:val="002E2C29"/>
    <w:rsid w:val="002E3B96"/>
    <w:rsid w:val="002E701D"/>
    <w:rsid w:val="002E78F3"/>
    <w:rsid w:val="002E7A56"/>
    <w:rsid w:val="002F29FD"/>
    <w:rsid w:val="002F3468"/>
    <w:rsid w:val="002F3519"/>
    <w:rsid w:val="002F5AE9"/>
    <w:rsid w:val="002F7C73"/>
    <w:rsid w:val="0030601E"/>
    <w:rsid w:val="00314382"/>
    <w:rsid w:val="0031548A"/>
    <w:rsid w:val="00316B6B"/>
    <w:rsid w:val="00317862"/>
    <w:rsid w:val="00324914"/>
    <w:rsid w:val="0033099A"/>
    <w:rsid w:val="0033133E"/>
    <w:rsid w:val="0033307B"/>
    <w:rsid w:val="0033479F"/>
    <w:rsid w:val="00336C75"/>
    <w:rsid w:val="00341C63"/>
    <w:rsid w:val="00342620"/>
    <w:rsid w:val="003431EE"/>
    <w:rsid w:val="00343783"/>
    <w:rsid w:val="00344C8B"/>
    <w:rsid w:val="00345368"/>
    <w:rsid w:val="00346F48"/>
    <w:rsid w:val="0035054F"/>
    <w:rsid w:val="0035599B"/>
    <w:rsid w:val="00355FBE"/>
    <w:rsid w:val="0035628E"/>
    <w:rsid w:val="00362B68"/>
    <w:rsid w:val="0036612F"/>
    <w:rsid w:val="003732AE"/>
    <w:rsid w:val="00375FB0"/>
    <w:rsid w:val="0038127C"/>
    <w:rsid w:val="00382247"/>
    <w:rsid w:val="00384079"/>
    <w:rsid w:val="00385105"/>
    <w:rsid w:val="00390487"/>
    <w:rsid w:val="003926E1"/>
    <w:rsid w:val="003963B4"/>
    <w:rsid w:val="003A4851"/>
    <w:rsid w:val="003A5128"/>
    <w:rsid w:val="003B726F"/>
    <w:rsid w:val="003C4931"/>
    <w:rsid w:val="003C563C"/>
    <w:rsid w:val="003C67C9"/>
    <w:rsid w:val="003D2A51"/>
    <w:rsid w:val="003D47AB"/>
    <w:rsid w:val="003E7919"/>
    <w:rsid w:val="003F20D3"/>
    <w:rsid w:val="003F531B"/>
    <w:rsid w:val="003F6BB9"/>
    <w:rsid w:val="003F7B7C"/>
    <w:rsid w:val="0040050F"/>
    <w:rsid w:val="00406C94"/>
    <w:rsid w:val="004101E7"/>
    <w:rsid w:val="0041294F"/>
    <w:rsid w:val="00412BAC"/>
    <w:rsid w:val="00416071"/>
    <w:rsid w:val="00416945"/>
    <w:rsid w:val="00420972"/>
    <w:rsid w:val="00436085"/>
    <w:rsid w:val="004364B1"/>
    <w:rsid w:val="004364DD"/>
    <w:rsid w:val="0043682D"/>
    <w:rsid w:val="00437C42"/>
    <w:rsid w:val="004405C3"/>
    <w:rsid w:val="00441C31"/>
    <w:rsid w:val="00441E6F"/>
    <w:rsid w:val="00447AE0"/>
    <w:rsid w:val="00455306"/>
    <w:rsid w:val="00455CFC"/>
    <w:rsid w:val="0046703E"/>
    <w:rsid w:val="00470C6D"/>
    <w:rsid w:val="004718FE"/>
    <w:rsid w:val="0047302D"/>
    <w:rsid w:val="00473D20"/>
    <w:rsid w:val="004762FE"/>
    <w:rsid w:val="00477DA7"/>
    <w:rsid w:val="00480CA0"/>
    <w:rsid w:val="004815EE"/>
    <w:rsid w:val="00482737"/>
    <w:rsid w:val="00482D1E"/>
    <w:rsid w:val="00484C00"/>
    <w:rsid w:val="004855F2"/>
    <w:rsid w:val="004A466D"/>
    <w:rsid w:val="004A494C"/>
    <w:rsid w:val="004B2934"/>
    <w:rsid w:val="004B37D7"/>
    <w:rsid w:val="004B3D00"/>
    <w:rsid w:val="004B4124"/>
    <w:rsid w:val="004B4A2B"/>
    <w:rsid w:val="004B6703"/>
    <w:rsid w:val="004B728A"/>
    <w:rsid w:val="004C169F"/>
    <w:rsid w:val="004C2D5D"/>
    <w:rsid w:val="004C5298"/>
    <w:rsid w:val="004D033E"/>
    <w:rsid w:val="004D46A1"/>
    <w:rsid w:val="004D4D87"/>
    <w:rsid w:val="004D6914"/>
    <w:rsid w:val="004D69B5"/>
    <w:rsid w:val="004E149F"/>
    <w:rsid w:val="004E2C0D"/>
    <w:rsid w:val="004E4D43"/>
    <w:rsid w:val="004F16B7"/>
    <w:rsid w:val="004F1A6A"/>
    <w:rsid w:val="004F2A48"/>
    <w:rsid w:val="004F400D"/>
    <w:rsid w:val="004F7146"/>
    <w:rsid w:val="005049FC"/>
    <w:rsid w:val="00511885"/>
    <w:rsid w:val="00514BDB"/>
    <w:rsid w:val="00514D9C"/>
    <w:rsid w:val="00515F50"/>
    <w:rsid w:val="00521717"/>
    <w:rsid w:val="00521A92"/>
    <w:rsid w:val="00532FBE"/>
    <w:rsid w:val="0054128E"/>
    <w:rsid w:val="00543F58"/>
    <w:rsid w:val="00544B70"/>
    <w:rsid w:val="005514B1"/>
    <w:rsid w:val="00557832"/>
    <w:rsid w:val="00560E18"/>
    <w:rsid w:val="00562D38"/>
    <w:rsid w:val="005771C4"/>
    <w:rsid w:val="00580BB4"/>
    <w:rsid w:val="00584C42"/>
    <w:rsid w:val="00584C46"/>
    <w:rsid w:val="0058520A"/>
    <w:rsid w:val="00585427"/>
    <w:rsid w:val="00590613"/>
    <w:rsid w:val="00597FA5"/>
    <w:rsid w:val="005A6566"/>
    <w:rsid w:val="005A7A41"/>
    <w:rsid w:val="005A7FAA"/>
    <w:rsid w:val="005C2BA4"/>
    <w:rsid w:val="005C72E4"/>
    <w:rsid w:val="005D0F6F"/>
    <w:rsid w:val="005E0755"/>
    <w:rsid w:val="005E24D9"/>
    <w:rsid w:val="005E3155"/>
    <w:rsid w:val="005E3A8E"/>
    <w:rsid w:val="005E6341"/>
    <w:rsid w:val="005E6F26"/>
    <w:rsid w:val="005F1A7B"/>
    <w:rsid w:val="005F2D3A"/>
    <w:rsid w:val="005F51CB"/>
    <w:rsid w:val="005F5FAE"/>
    <w:rsid w:val="005F697B"/>
    <w:rsid w:val="005F7014"/>
    <w:rsid w:val="0060197C"/>
    <w:rsid w:val="00601EAB"/>
    <w:rsid w:val="006137D4"/>
    <w:rsid w:val="0061725A"/>
    <w:rsid w:val="00617F21"/>
    <w:rsid w:val="0062021B"/>
    <w:rsid w:val="006218A5"/>
    <w:rsid w:val="00631D05"/>
    <w:rsid w:val="00631D88"/>
    <w:rsid w:val="006405BA"/>
    <w:rsid w:val="00646A11"/>
    <w:rsid w:val="00647081"/>
    <w:rsid w:val="00652817"/>
    <w:rsid w:val="0065285D"/>
    <w:rsid w:val="00653362"/>
    <w:rsid w:val="0065435C"/>
    <w:rsid w:val="00656195"/>
    <w:rsid w:val="00661386"/>
    <w:rsid w:val="006628C0"/>
    <w:rsid w:val="00665DBB"/>
    <w:rsid w:val="00666D30"/>
    <w:rsid w:val="00671F4D"/>
    <w:rsid w:val="00673026"/>
    <w:rsid w:val="0067726F"/>
    <w:rsid w:val="0068264F"/>
    <w:rsid w:val="0068270C"/>
    <w:rsid w:val="00683F99"/>
    <w:rsid w:val="00686CAA"/>
    <w:rsid w:val="00692053"/>
    <w:rsid w:val="00692B16"/>
    <w:rsid w:val="006955EC"/>
    <w:rsid w:val="006A0B8F"/>
    <w:rsid w:val="006A53C3"/>
    <w:rsid w:val="006A5B1F"/>
    <w:rsid w:val="006A6561"/>
    <w:rsid w:val="006A7F30"/>
    <w:rsid w:val="006B0243"/>
    <w:rsid w:val="006C0DF1"/>
    <w:rsid w:val="006C2106"/>
    <w:rsid w:val="006C2168"/>
    <w:rsid w:val="006C4286"/>
    <w:rsid w:val="006C64BB"/>
    <w:rsid w:val="006D338E"/>
    <w:rsid w:val="006D73F7"/>
    <w:rsid w:val="006D7BC7"/>
    <w:rsid w:val="006E0572"/>
    <w:rsid w:val="006E0FE2"/>
    <w:rsid w:val="006E1F55"/>
    <w:rsid w:val="006E36E6"/>
    <w:rsid w:val="006E4926"/>
    <w:rsid w:val="006F087A"/>
    <w:rsid w:val="006F0B5E"/>
    <w:rsid w:val="006F0BA8"/>
    <w:rsid w:val="006F41FA"/>
    <w:rsid w:val="006F43EC"/>
    <w:rsid w:val="006F4487"/>
    <w:rsid w:val="00701674"/>
    <w:rsid w:val="00701DB9"/>
    <w:rsid w:val="00701E28"/>
    <w:rsid w:val="0070514C"/>
    <w:rsid w:val="007064C0"/>
    <w:rsid w:val="0070741D"/>
    <w:rsid w:val="007078D7"/>
    <w:rsid w:val="00711834"/>
    <w:rsid w:val="00711C20"/>
    <w:rsid w:val="00714436"/>
    <w:rsid w:val="007155A7"/>
    <w:rsid w:val="00717594"/>
    <w:rsid w:val="00717BCB"/>
    <w:rsid w:val="007209C4"/>
    <w:rsid w:val="00720EE7"/>
    <w:rsid w:val="007221B2"/>
    <w:rsid w:val="00723700"/>
    <w:rsid w:val="007350EE"/>
    <w:rsid w:val="0073786A"/>
    <w:rsid w:val="00740A46"/>
    <w:rsid w:val="007555B1"/>
    <w:rsid w:val="007644C1"/>
    <w:rsid w:val="00766BFA"/>
    <w:rsid w:val="00770A5A"/>
    <w:rsid w:val="007721B9"/>
    <w:rsid w:val="007735DE"/>
    <w:rsid w:val="00776936"/>
    <w:rsid w:val="007852DD"/>
    <w:rsid w:val="00785B05"/>
    <w:rsid w:val="0079297B"/>
    <w:rsid w:val="007933FB"/>
    <w:rsid w:val="007955A6"/>
    <w:rsid w:val="0079601A"/>
    <w:rsid w:val="007A23A9"/>
    <w:rsid w:val="007A2DA7"/>
    <w:rsid w:val="007A4FAA"/>
    <w:rsid w:val="007B1E61"/>
    <w:rsid w:val="007B35F7"/>
    <w:rsid w:val="007C21B9"/>
    <w:rsid w:val="007C5A04"/>
    <w:rsid w:val="007C791E"/>
    <w:rsid w:val="007D1131"/>
    <w:rsid w:val="007D251E"/>
    <w:rsid w:val="007D4AE8"/>
    <w:rsid w:val="007D558B"/>
    <w:rsid w:val="007F04E4"/>
    <w:rsid w:val="007F08AD"/>
    <w:rsid w:val="007F28CC"/>
    <w:rsid w:val="007F2979"/>
    <w:rsid w:val="007F3E3C"/>
    <w:rsid w:val="00803D8C"/>
    <w:rsid w:val="008077B7"/>
    <w:rsid w:val="00813C62"/>
    <w:rsid w:val="00817CD8"/>
    <w:rsid w:val="0082532A"/>
    <w:rsid w:val="008335BE"/>
    <w:rsid w:val="00834D7B"/>
    <w:rsid w:val="008371A1"/>
    <w:rsid w:val="008378B7"/>
    <w:rsid w:val="00843477"/>
    <w:rsid w:val="008435BF"/>
    <w:rsid w:val="008458A1"/>
    <w:rsid w:val="0084667B"/>
    <w:rsid w:val="00852CF1"/>
    <w:rsid w:val="00855AED"/>
    <w:rsid w:val="008603CF"/>
    <w:rsid w:val="008626FC"/>
    <w:rsid w:val="0086315E"/>
    <w:rsid w:val="00866247"/>
    <w:rsid w:val="00867F65"/>
    <w:rsid w:val="00870BE0"/>
    <w:rsid w:val="008713F8"/>
    <w:rsid w:val="00872B8E"/>
    <w:rsid w:val="008732E2"/>
    <w:rsid w:val="00881CA9"/>
    <w:rsid w:val="00891B00"/>
    <w:rsid w:val="00893133"/>
    <w:rsid w:val="008935F3"/>
    <w:rsid w:val="00894056"/>
    <w:rsid w:val="00894736"/>
    <w:rsid w:val="008974DD"/>
    <w:rsid w:val="008A225C"/>
    <w:rsid w:val="008A327B"/>
    <w:rsid w:val="008A6F93"/>
    <w:rsid w:val="008B0100"/>
    <w:rsid w:val="008B1B3D"/>
    <w:rsid w:val="008B35CC"/>
    <w:rsid w:val="008C05DE"/>
    <w:rsid w:val="008C1F61"/>
    <w:rsid w:val="008C3921"/>
    <w:rsid w:val="008C4ACC"/>
    <w:rsid w:val="008D091B"/>
    <w:rsid w:val="008D1664"/>
    <w:rsid w:val="008D5E01"/>
    <w:rsid w:val="008D705B"/>
    <w:rsid w:val="008E1D3A"/>
    <w:rsid w:val="008E5213"/>
    <w:rsid w:val="008E6EC5"/>
    <w:rsid w:val="008F0B40"/>
    <w:rsid w:val="008F46B0"/>
    <w:rsid w:val="008F5C23"/>
    <w:rsid w:val="008F689F"/>
    <w:rsid w:val="00906207"/>
    <w:rsid w:val="00907612"/>
    <w:rsid w:val="0091109A"/>
    <w:rsid w:val="00915522"/>
    <w:rsid w:val="0091676F"/>
    <w:rsid w:val="00917219"/>
    <w:rsid w:val="009213B3"/>
    <w:rsid w:val="0092195C"/>
    <w:rsid w:val="00922A73"/>
    <w:rsid w:val="009269ED"/>
    <w:rsid w:val="009332E6"/>
    <w:rsid w:val="00933389"/>
    <w:rsid w:val="009359A4"/>
    <w:rsid w:val="00935AE3"/>
    <w:rsid w:val="00936289"/>
    <w:rsid w:val="00936DE6"/>
    <w:rsid w:val="0094294B"/>
    <w:rsid w:val="00943493"/>
    <w:rsid w:val="00944442"/>
    <w:rsid w:val="00945B6A"/>
    <w:rsid w:val="0094706B"/>
    <w:rsid w:val="00951C26"/>
    <w:rsid w:val="00952CCF"/>
    <w:rsid w:val="00953B48"/>
    <w:rsid w:val="00954F03"/>
    <w:rsid w:val="00955A26"/>
    <w:rsid w:val="00963574"/>
    <w:rsid w:val="00965C2A"/>
    <w:rsid w:val="0097085D"/>
    <w:rsid w:val="00971984"/>
    <w:rsid w:val="00971F9C"/>
    <w:rsid w:val="009726ED"/>
    <w:rsid w:val="00972FC0"/>
    <w:rsid w:val="00975028"/>
    <w:rsid w:val="00975583"/>
    <w:rsid w:val="00976001"/>
    <w:rsid w:val="00980219"/>
    <w:rsid w:val="00980360"/>
    <w:rsid w:val="009859E5"/>
    <w:rsid w:val="00986F69"/>
    <w:rsid w:val="00987399"/>
    <w:rsid w:val="00987ECA"/>
    <w:rsid w:val="00990B3F"/>
    <w:rsid w:val="00994242"/>
    <w:rsid w:val="00995EC3"/>
    <w:rsid w:val="0099695D"/>
    <w:rsid w:val="0099696D"/>
    <w:rsid w:val="009A26DC"/>
    <w:rsid w:val="009A2A2E"/>
    <w:rsid w:val="009A44AE"/>
    <w:rsid w:val="009A7922"/>
    <w:rsid w:val="009A7ABC"/>
    <w:rsid w:val="009B0A7D"/>
    <w:rsid w:val="009B4F46"/>
    <w:rsid w:val="009B6D32"/>
    <w:rsid w:val="009C0A28"/>
    <w:rsid w:val="009C255D"/>
    <w:rsid w:val="009C7E11"/>
    <w:rsid w:val="009D04B3"/>
    <w:rsid w:val="009D079E"/>
    <w:rsid w:val="009E0610"/>
    <w:rsid w:val="009E65EA"/>
    <w:rsid w:val="009F4DE8"/>
    <w:rsid w:val="00A0166A"/>
    <w:rsid w:val="00A04E37"/>
    <w:rsid w:val="00A04ECE"/>
    <w:rsid w:val="00A10E95"/>
    <w:rsid w:val="00A10F13"/>
    <w:rsid w:val="00A1100B"/>
    <w:rsid w:val="00A1404E"/>
    <w:rsid w:val="00A16869"/>
    <w:rsid w:val="00A243EF"/>
    <w:rsid w:val="00A27E56"/>
    <w:rsid w:val="00A35D1D"/>
    <w:rsid w:val="00A408AC"/>
    <w:rsid w:val="00A41BB0"/>
    <w:rsid w:val="00A4415B"/>
    <w:rsid w:val="00A50D7A"/>
    <w:rsid w:val="00A50F64"/>
    <w:rsid w:val="00A526AC"/>
    <w:rsid w:val="00A57F23"/>
    <w:rsid w:val="00A60DCA"/>
    <w:rsid w:val="00A63BE6"/>
    <w:rsid w:val="00A63D6B"/>
    <w:rsid w:val="00A65635"/>
    <w:rsid w:val="00A65CA8"/>
    <w:rsid w:val="00A70B21"/>
    <w:rsid w:val="00A7655D"/>
    <w:rsid w:val="00A77DE3"/>
    <w:rsid w:val="00A80302"/>
    <w:rsid w:val="00A85720"/>
    <w:rsid w:val="00A96017"/>
    <w:rsid w:val="00A97541"/>
    <w:rsid w:val="00AA078F"/>
    <w:rsid w:val="00AA574E"/>
    <w:rsid w:val="00AA685B"/>
    <w:rsid w:val="00AA7619"/>
    <w:rsid w:val="00AB0301"/>
    <w:rsid w:val="00AB1DD6"/>
    <w:rsid w:val="00AB3FE0"/>
    <w:rsid w:val="00AB4AB0"/>
    <w:rsid w:val="00AC030D"/>
    <w:rsid w:val="00AC0DC8"/>
    <w:rsid w:val="00AC2931"/>
    <w:rsid w:val="00AC2DB9"/>
    <w:rsid w:val="00AC72DA"/>
    <w:rsid w:val="00AD120B"/>
    <w:rsid w:val="00AD7315"/>
    <w:rsid w:val="00AE2D05"/>
    <w:rsid w:val="00AE38DE"/>
    <w:rsid w:val="00AE3A09"/>
    <w:rsid w:val="00AE7E16"/>
    <w:rsid w:val="00AF489E"/>
    <w:rsid w:val="00AF4AE8"/>
    <w:rsid w:val="00B03647"/>
    <w:rsid w:val="00B0588F"/>
    <w:rsid w:val="00B11701"/>
    <w:rsid w:val="00B1325B"/>
    <w:rsid w:val="00B1617E"/>
    <w:rsid w:val="00B179EB"/>
    <w:rsid w:val="00B2061B"/>
    <w:rsid w:val="00B20BF4"/>
    <w:rsid w:val="00B21DB9"/>
    <w:rsid w:val="00B301E3"/>
    <w:rsid w:val="00B4318A"/>
    <w:rsid w:val="00B45B7E"/>
    <w:rsid w:val="00B45E4A"/>
    <w:rsid w:val="00B45EAB"/>
    <w:rsid w:val="00B52B2C"/>
    <w:rsid w:val="00B53D00"/>
    <w:rsid w:val="00B64EF5"/>
    <w:rsid w:val="00B71401"/>
    <w:rsid w:val="00B754BD"/>
    <w:rsid w:val="00B77462"/>
    <w:rsid w:val="00B77A5C"/>
    <w:rsid w:val="00B77F73"/>
    <w:rsid w:val="00B804FF"/>
    <w:rsid w:val="00B80E33"/>
    <w:rsid w:val="00B81231"/>
    <w:rsid w:val="00B82241"/>
    <w:rsid w:val="00B84105"/>
    <w:rsid w:val="00B913DD"/>
    <w:rsid w:val="00B91A8C"/>
    <w:rsid w:val="00B9201B"/>
    <w:rsid w:val="00B927B7"/>
    <w:rsid w:val="00B927E3"/>
    <w:rsid w:val="00B92D51"/>
    <w:rsid w:val="00B9439A"/>
    <w:rsid w:val="00BA0A8D"/>
    <w:rsid w:val="00BA144F"/>
    <w:rsid w:val="00BA1F6A"/>
    <w:rsid w:val="00BA208C"/>
    <w:rsid w:val="00BA263F"/>
    <w:rsid w:val="00BA5646"/>
    <w:rsid w:val="00BA5AB7"/>
    <w:rsid w:val="00BA6623"/>
    <w:rsid w:val="00BB1081"/>
    <w:rsid w:val="00BB1157"/>
    <w:rsid w:val="00BB4EEB"/>
    <w:rsid w:val="00BC21B0"/>
    <w:rsid w:val="00BC399B"/>
    <w:rsid w:val="00BC48E5"/>
    <w:rsid w:val="00BD1532"/>
    <w:rsid w:val="00BE1C04"/>
    <w:rsid w:val="00BE3CE5"/>
    <w:rsid w:val="00BE6DE3"/>
    <w:rsid w:val="00BE6DF5"/>
    <w:rsid w:val="00BE7810"/>
    <w:rsid w:val="00BE7D30"/>
    <w:rsid w:val="00BF5D91"/>
    <w:rsid w:val="00BF6344"/>
    <w:rsid w:val="00BF7250"/>
    <w:rsid w:val="00C134E2"/>
    <w:rsid w:val="00C221DC"/>
    <w:rsid w:val="00C32E62"/>
    <w:rsid w:val="00C33681"/>
    <w:rsid w:val="00C34C39"/>
    <w:rsid w:val="00C373EB"/>
    <w:rsid w:val="00C40FCC"/>
    <w:rsid w:val="00C4102E"/>
    <w:rsid w:val="00C418AB"/>
    <w:rsid w:val="00C52CE9"/>
    <w:rsid w:val="00C53051"/>
    <w:rsid w:val="00C550F7"/>
    <w:rsid w:val="00C553A6"/>
    <w:rsid w:val="00C70B05"/>
    <w:rsid w:val="00C72B9D"/>
    <w:rsid w:val="00C80511"/>
    <w:rsid w:val="00C85F2F"/>
    <w:rsid w:val="00C86B28"/>
    <w:rsid w:val="00C90DC2"/>
    <w:rsid w:val="00C913D7"/>
    <w:rsid w:val="00C918E1"/>
    <w:rsid w:val="00C940D9"/>
    <w:rsid w:val="00CA26B3"/>
    <w:rsid w:val="00CA46A3"/>
    <w:rsid w:val="00CA501B"/>
    <w:rsid w:val="00CA6C6E"/>
    <w:rsid w:val="00CB19C8"/>
    <w:rsid w:val="00CB264E"/>
    <w:rsid w:val="00CC1166"/>
    <w:rsid w:val="00CC346F"/>
    <w:rsid w:val="00CD0489"/>
    <w:rsid w:val="00CD1EC0"/>
    <w:rsid w:val="00CD23DF"/>
    <w:rsid w:val="00CD4B41"/>
    <w:rsid w:val="00CE1C30"/>
    <w:rsid w:val="00CE2A45"/>
    <w:rsid w:val="00CE2C2F"/>
    <w:rsid w:val="00CE3E69"/>
    <w:rsid w:val="00CE4515"/>
    <w:rsid w:val="00CF54B3"/>
    <w:rsid w:val="00D01327"/>
    <w:rsid w:val="00D017CB"/>
    <w:rsid w:val="00D06AC9"/>
    <w:rsid w:val="00D0731C"/>
    <w:rsid w:val="00D228CA"/>
    <w:rsid w:val="00D265C5"/>
    <w:rsid w:val="00D26C9D"/>
    <w:rsid w:val="00D30787"/>
    <w:rsid w:val="00D31D77"/>
    <w:rsid w:val="00D34FB9"/>
    <w:rsid w:val="00D36CBE"/>
    <w:rsid w:val="00D40C0C"/>
    <w:rsid w:val="00D461E5"/>
    <w:rsid w:val="00D46695"/>
    <w:rsid w:val="00D4693F"/>
    <w:rsid w:val="00D50863"/>
    <w:rsid w:val="00D50BAA"/>
    <w:rsid w:val="00D533DB"/>
    <w:rsid w:val="00D57FC5"/>
    <w:rsid w:val="00D60256"/>
    <w:rsid w:val="00D6167F"/>
    <w:rsid w:val="00D62FE0"/>
    <w:rsid w:val="00D701C4"/>
    <w:rsid w:val="00D74049"/>
    <w:rsid w:val="00D742C2"/>
    <w:rsid w:val="00D75A97"/>
    <w:rsid w:val="00D80E36"/>
    <w:rsid w:val="00D81B9F"/>
    <w:rsid w:val="00D84229"/>
    <w:rsid w:val="00D86219"/>
    <w:rsid w:val="00D90654"/>
    <w:rsid w:val="00D921B3"/>
    <w:rsid w:val="00D935DC"/>
    <w:rsid w:val="00D96608"/>
    <w:rsid w:val="00D97108"/>
    <w:rsid w:val="00D977CA"/>
    <w:rsid w:val="00DA0EBD"/>
    <w:rsid w:val="00DA1CAB"/>
    <w:rsid w:val="00DA4879"/>
    <w:rsid w:val="00DA6A67"/>
    <w:rsid w:val="00DA71B2"/>
    <w:rsid w:val="00DB3046"/>
    <w:rsid w:val="00DB79C9"/>
    <w:rsid w:val="00DC229A"/>
    <w:rsid w:val="00DC34EE"/>
    <w:rsid w:val="00DC63BB"/>
    <w:rsid w:val="00DC6BC1"/>
    <w:rsid w:val="00DD0D13"/>
    <w:rsid w:val="00DD13D3"/>
    <w:rsid w:val="00DE0704"/>
    <w:rsid w:val="00DE1857"/>
    <w:rsid w:val="00DE410C"/>
    <w:rsid w:val="00DE428E"/>
    <w:rsid w:val="00DE5679"/>
    <w:rsid w:val="00DE62DE"/>
    <w:rsid w:val="00DE65B7"/>
    <w:rsid w:val="00DF065F"/>
    <w:rsid w:val="00DF4302"/>
    <w:rsid w:val="00DF52E5"/>
    <w:rsid w:val="00E04BB9"/>
    <w:rsid w:val="00E07661"/>
    <w:rsid w:val="00E07C2F"/>
    <w:rsid w:val="00E10B8C"/>
    <w:rsid w:val="00E11776"/>
    <w:rsid w:val="00E13035"/>
    <w:rsid w:val="00E1317E"/>
    <w:rsid w:val="00E15296"/>
    <w:rsid w:val="00E15326"/>
    <w:rsid w:val="00E17CFA"/>
    <w:rsid w:val="00E20E67"/>
    <w:rsid w:val="00E2114A"/>
    <w:rsid w:val="00E240FF"/>
    <w:rsid w:val="00E30475"/>
    <w:rsid w:val="00E309A2"/>
    <w:rsid w:val="00E30F70"/>
    <w:rsid w:val="00E35D43"/>
    <w:rsid w:val="00E36A5A"/>
    <w:rsid w:val="00E42736"/>
    <w:rsid w:val="00E44724"/>
    <w:rsid w:val="00E45855"/>
    <w:rsid w:val="00E47269"/>
    <w:rsid w:val="00E50CBD"/>
    <w:rsid w:val="00E520DF"/>
    <w:rsid w:val="00E523E9"/>
    <w:rsid w:val="00E52B7A"/>
    <w:rsid w:val="00E538CC"/>
    <w:rsid w:val="00E570E3"/>
    <w:rsid w:val="00E5745D"/>
    <w:rsid w:val="00E61CA8"/>
    <w:rsid w:val="00E621DA"/>
    <w:rsid w:val="00E62646"/>
    <w:rsid w:val="00E71903"/>
    <w:rsid w:val="00E737FD"/>
    <w:rsid w:val="00E75527"/>
    <w:rsid w:val="00E84D7A"/>
    <w:rsid w:val="00E854B4"/>
    <w:rsid w:val="00E85D14"/>
    <w:rsid w:val="00E87ABD"/>
    <w:rsid w:val="00E90CE9"/>
    <w:rsid w:val="00E9178E"/>
    <w:rsid w:val="00E91F93"/>
    <w:rsid w:val="00E94C41"/>
    <w:rsid w:val="00E96223"/>
    <w:rsid w:val="00E966BA"/>
    <w:rsid w:val="00EA46BA"/>
    <w:rsid w:val="00EA6644"/>
    <w:rsid w:val="00EB17C2"/>
    <w:rsid w:val="00EB1CA2"/>
    <w:rsid w:val="00EB3240"/>
    <w:rsid w:val="00EB3D8A"/>
    <w:rsid w:val="00EB474F"/>
    <w:rsid w:val="00EB641F"/>
    <w:rsid w:val="00EB79AC"/>
    <w:rsid w:val="00EC0070"/>
    <w:rsid w:val="00EC04F6"/>
    <w:rsid w:val="00EC17F6"/>
    <w:rsid w:val="00EC1952"/>
    <w:rsid w:val="00EC36E5"/>
    <w:rsid w:val="00EC3783"/>
    <w:rsid w:val="00ED0FEA"/>
    <w:rsid w:val="00ED2485"/>
    <w:rsid w:val="00EE03B2"/>
    <w:rsid w:val="00EE1DFF"/>
    <w:rsid w:val="00EE1ECF"/>
    <w:rsid w:val="00EE312F"/>
    <w:rsid w:val="00EE4505"/>
    <w:rsid w:val="00EE795B"/>
    <w:rsid w:val="00EF5993"/>
    <w:rsid w:val="00EF5E16"/>
    <w:rsid w:val="00F00C9E"/>
    <w:rsid w:val="00F2172C"/>
    <w:rsid w:val="00F2220E"/>
    <w:rsid w:val="00F23BA2"/>
    <w:rsid w:val="00F24876"/>
    <w:rsid w:val="00F25E1A"/>
    <w:rsid w:val="00F26746"/>
    <w:rsid w:val="00F273C2"/>
    <w:rsid w:val="00F30FAC"/>
    <w:rsid w:val="00F3137E"/>
    <w:rsid w:val="00F3373C"/>
    <w:rsid w:val="00F33AB7"/>
    <w:rsid w:val="00F35197"/>
    <w:rsid w:val="00F40029"/>
    <w:rsid w:val="00F42027"/>
    <w:rsid w:val="00F45CAE"/>
    <w:rsid w:val="00F45FD9"/>
    <w:rsid w:val="00F524DA"/>
    <w:rsid w:val="00F5410D"/>
    <w:rsid w:val="00F5770E"/>
    <w:rsid w:val="00F60DBE"/>
    <w:rsid w:val="00F63587"/>
    <w:rsid w:val="00F7060F"/>
    <w:rsid w:val="00F71A52"/>
    <w:rsid w:val="00F72669"/>
    <w:rsid w:val="00F739B6"/>
    <w:rsid w:val="00F73E83"/>
    <w:rsid w:val="00F74E43"/>
    <w:rsid w:val="00F7642E"/>
    <w:rsid w:val="00F76E86"/>
    <w:rsid w:val="00F814DD"/>
    <w:rsid w:val="00F90FD5"/>
    <w:rsid w:val="00F931DA"/>
    <w:rsid w:val="00F938C2"/>
    <w:rsid w:val="00F95A9F"/>
    <w:rsid w:val="00F968AC"/>
    <w:rsid w:val="00F96DCB"/>
    <w:rsid w:val="00FA29BD"/>
    <w:rsid w:val="00FA3DB2"/>
    <w:rsid w:val="00FA4AE6"/>
    <w:rsid w:val="00FA6D84"/>
    <w:rsid w:val="00FB25D1"/>
    <w:rsid w:val="00FB560D"/>
    <w:rsid w:val="00FB663C"/>
    <w:rsid w:val="00FB671C"/>
    <w:rsid w:val="00FC1B0A"/>
    <w:rsid w:val="00FD3185"/>
    <w:rsid w:val="00FD724F"/>
    <w:rsid w:val="00FD7358"/>
    <w:rsid w:val="00FE30E0"/>
    <w:rsid w:val="00FE396A"/>
    <w:rsid w:val="00FE4D75"/>
    <w:rsid w:val="00FE58A7"/>
    <w:rsid w:val="00FE5F1A"/>
    <w:rsid w:val="00FE662F"/>
    <w:rsid w:val="00FE7366"/>
    <w:rsid w:val="00FE7466"/>
    <w:rsid w:val="00FF17D7"/>
    <w:rsid w:val="00FF2789"/>
    <w:rsid w:val="00FF628F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6101F4C0"/>
  <w15:chartTrackingRefBased/>
  <w15:docId w15:val="{FFC3F4F4-F258-4EE5-8B02-0E274009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619"/>
    <w:pPr>
      <w:spacing w:before="120"/>
    </w:pPr>
    <w:rPr>
      <w:rFonts w:ascii="Roboto_PRINT" w:hAnsi="Roboto_PRINT"/>
      <w:sz w:val="22"/>
      <w:szCs w:val="24"/>
    </w:rPr>
  </w:style>
  <w:style w:type="paragraph" w:styleId="Rubrik1">
    <w:name w:val="heading 1"/>
    <w:basedOn w:val="Normal"/>
    <w:next w:val="Rubrik2"/>
    <w:link w:val="Rubrik1Char"/>
    <w:qFormat/>
    <w:rsid w:val="00BA263F"/>
    <w:pPr>
      <w:keepNext/>
      <w:spacing w:before="360"/>
      <w:ind w:left="1276"/>
      <w:outlineLvl w:val="0"/>
    </w:pPr>
    <w:rPr>
      <w:bCs/>
      <w:sz w:val="32"/>
      <w:szCs w:val="32"/>
    </w:rPr>
  </w:style>
  <w:style w:type="paragraph" w:styleId="Rubrik2">
    <w:name w:val="heading 2"/>
    <w:basedOn w:val="Normal"/>
    <w:next w:val="Rubrik3"/>
    <w:qFormat/>
    <w:rsid w:val="00112948"/>
    <w:pPr>
      <w:keepNext/>
      <w:tabs>
        <w:tab w:val="left" w:pos="0"/>
      </w:tabs>
      <w:spacing w:after="60"/>
      <w:ind w:left="540"/>
      <w:outlineLvl w:val="1"/>
    </w:pPr>
    <w:rPr>
      <w:rFonts w:cs="Arial"/>
      <w:b/>
      <w:bCs/>
      <w:iCs/>
      <w:szCs w:val="28"/>
    </w:rPr>
  </w:style>
  <w:style w:type="paragraph" w:styleId="Rubrik3">
    <w:name w:val="heading 3"/>
    <w:basedOn w:val="Normal"/>
    <w:qFormat/>
    <w:rsid w:val="00112948"/>
    <w:pPr>
      <w:keepNext/>
      <w:spacing w:before="0"/>
      <w:ind w:left="1134"/>
      <w:outlineLvl w:val="2"/>
    </w:pPr>
    <w:rPr>
      <w:rFonts w:cs="Arial"/>
      <w:bCs/>
      <w:szCs w:val="26"/>
    </w:rPr>
  </w:style>
  <w:style w:type="paragraph" w:styleId="Rubrik4">
    <w:name w:val="heading 4"/>
    <w:basedOn w:val="Normal"/>
    <w:next w:val="Normal"/>
    <w:qFormat/>
    <w:rsid w:val="00112948"/>
    <w:pPr>
      <w:keepNext/>
      <w:outlineLvl w:val="3"/>
    </w:pPr>
    <w:rPr>
      <w:b/>
      <w:bC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semiHidden/>
    <w:rsid w:val="00112948"/>
    <w:pPr>
      <w:tabs>
        <w:tab w:val="center" w:pos="4536"/>
        <w:tab w:val="right" w:pos="9072"/>
      </w:tabs>
      <w:spacing w:after="120"/>
    </w:pPr>
    <w:rPr>
      <w:sz w:val="20"/>
      <w:szCs w:val="20"/>
    </w:rPr>
  </w:style>
  <w:style w:type="paragraph" w:styleId="Sidfot">
    <w:name w:val="footer"/>
    <w:basedOn w:val="Normal"/>
    <w:semiHidden/>
    <w:rsid w:val="00112948"/>
    <w:pPr>
      <w:tabs>
        <w:tab w:val="center" w:pos="4536"/>
        <w:tab w:val="right" w:pos="9072"/>
      </w:tabs>
      <w:spacing w:after="120"/>
    </w:pPr>
    <w:rPr>
      <w:sz w:val="20"/>
      <w:szCs w:val="20"/>
    </w:rPr>
  </w:style>
  <w:style w:type="character" w:styleId="Hyperlnk">
    <w:name w:val="Hyperlink"/>
    <w:semiHidden/>
    <w:rsid w:val="00112948"/>
    <w:rPr>
      <w:color w:val="0000FF"/>
      <w:u w:val="single"/>
    </w:rPr>
  </w:style>
  <w:style w:type="paragraph" w:styleId="Brdtext">
    <w:name w:val="Body Text"/>
    <w:basedOn w:val="Normal"/>
    <w:semiHidden/>
    <w:rsid w:val="00112948"/>
    <w:rPr>
      <w:b/>
      <w:bCs/>
    </w:rPr>
  </w:style>
  <w:style w:type="paragraph" w:styleId="Brdtextmedindrag">
    <w:name w:val="Body Text Indent"/>
    <w:basedOn w:val="Normal"/>
    <w:semiHidden/>
    <w:rsid w:val="00112948"/>
    <w:pPr>
      <w:ind w:left="720"/>
    </w:pPr>
    <w:rPr>
      <w:i/>
      <w:iCs/>
    </w:rPr>
  </w:style>
  <w:style w:type="paragraph" w:styleId="Brdtextmedindrag2">
    <w:name w:val="Body Text Indent 2"/>
    <w:basedOn w:val="Normal"/>
    <w:semiHidden/>
    <w:rsid w:val="00112948"/>
    <w:pPr>
      <w:ind w:left="720"/>
    </w:pPr>
  </w:style>
  <w:style w:type="character" w:styleId="Sidnummer">
    <w:name w:val="page number"/>
    <w:basedOn w:val="Standardstycketeckensnitt"/>
    <w:semiHidden/>
    <w:rsid w:val="00112948"/>
  </w:style>
  <w:style w:type="paragraph" w:styleId="Liststycke">
    <w:name w:val="List Paragraph"/>
    <w:basedOn w:val="Normal"/>
    <w:uiPriority w:val="34"/>
    <w:qFormat/>
    <w:rsid w:val="008E6EC5"/>
    <w:pPr>
      <w:ind w:left="720"/>
      <w:contextualSpacing/>
    </w:pPr>
  </w:style>
  <w:style w:type="paragraph" w:styleId="Ballongtext">
    <w:name w:val="Balloon Text"/>
    <w:basedOn w:val="Normal"/>
    <w:link w:val="BallongtextChar"/>
    <w:uiPriority w:val="99"/>
    <w:semiHidden/>
    <w:unhideWhenUsed/>
    <w:rsid w:val="006C2168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6C2168"/>
    <w:rPr>
      <w:rFonts w:ascii="Segoe UI" w:hAnsi="Segoe UI" w:cs="Segoe UI"/>
      <w:sz w:val="18"/>
      <w:szCs w:val="18"/>
    </w:rPr>
  </w:style>
  <w:style w:type="table" w:styleId="Tabellrutnt">
    <w:name w:val="Table Grid"/>
    <w:basedOn w:val="Normaltabell"/>
    <w:uiPriority w:val="39"/>
    <w:rsid w:val="00952C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rutntljust1">
    <w:name w:val="Tabellrutnät ljust1"/>
    <w:basedOn w:val="Normaltabell"/>
    <w:uiPriority w:val="40"/>
    <w:rsid w:val="00A41BB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Formatmall1">
    <w:name w:val="Formatmall1"/>
    <w:basedOn w:val="Normaltabell"/>
    <w:uiPriority w:val="99"/>
    <w:rsid w:val="00A41BB0"/>
    <w:tblPr/>
  </w:style>
  <w:style w:type="paragraph" w:customStyle="1" w:styleId="Alfalista">
    <w:name w:val="Alfalista"/>
    <w:basedOn w:val="Normal"/>
    <w:link w:val="AlfalistaChar"/>
    <w:qFormat/>
    <w:rsid w:val="00AA7619"/>
    <w:pPr>
      <w:ind w:left="1276" w:hanging="709"/>
    </w:pPr>
    <w:rPr>
      <w:szCs w:val="22"/>
    </w:rPr>
  </w:style>
  <w:style w:type="character" w:customStyle="1" w:styleId="AlfalistaChar">
    <w:name w:val="Alfalista Char"/>
    <w:basedOn w:val="Standardstycketeckensnitt"/>
    <w:link w:val="Alfalista"/>
    <w:rsid w:val="00AA7619"/>
    <w:rPr>
      <w:rFonts w:ascii="Roboto_PRINT" w:hAnsi="Roboto_PRINT"/>
      <w:sz w:val="22"/>
      <w:szCs w:val="22"/>
    </w:rPr>
  </w:style>
  <w:style w:type="character" w:customStyle="1" w:styleId="SidhuvudChar">
    <w:name w:val="Sidhuvud Char"/>
    <w:basedOn w:val="Standardstycketeckensnitt"/>
    <w:link w:val="Sidhuvud"/>
    <w:semiHidden/>
    <w:rsid w:val="00692053"/>
    <w:rPr>
      <w:rFonts w:ascii="Roboto_PRINT" w:hAnsi="Roboto_PRINT"/>
    </w:rPr>
  </w:style>
  <w:style w:type="paragraph" w:styleId="Rubrik">
    <w:name w:val="Title"/>
    <w:basedOn w:val="Normal"/>
    <w:next w:val="Normal"/>
    <w:link w:val="RubrikChar"/>
    <w:uiPriority w:val="10"/>
    <w:qFormat/>
    <w:rsid w:val="00DC6BC1"/>
    <w:pPr>
      <w:spacing w:before="0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C6BC1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xmsonormal">
    <w:name w:val="x_msonormal"/>
    <w:basedOn w:val="Normal"/>
    <w:rsid w:val="0035628E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xapple-converted-space">
    <w:name w:val="x_apple-converted-space"/>
    <w:basedOn w:val="Standardstycketeckensnitt"/>
    <w:rsid w:val="0035628E"/>
  </w:style>
  <w:style w:type="character" w:customStyle="1" w:styleId="Rubrik1Char">
    <w:name w:val="Rubrik 1 Char"/>
    <w:basedOn w:val="Standardstycketeckensnitt"/>
    <w:link w:val="Rubrik1"/>
    <w:rsid w:val="0019103C"/>
    <w:rPr>
      <w:rFonts w:ascii="Roboto_PRINT" w:hAnsi="Roboto_PRINT"/>
      <w:bCs/>
      <w:sz w:val="32"/>
      <w:szCs w:val="32"/>
    </w:rPr>
  </w:style>
  <w:style w:type="character" w:styleId="Olstomnmnande">
    <w:name w:val="Unresolved Mention"/>
    <w:basedOn w:val="Standardstycketeckensnitt"/>
    <w:uiPriority w:val="99"/>
    <w:semiHidden/>
    <w:unhideWhenUsed/>
    <w:rsid w:val="00C52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1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0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8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8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0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4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7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omas%20Bj&#246;rnsson\Application%20Data\Microsoft\Mallar\TB%20-%20Text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15351-64D4-4A48-B2D5-464E56A70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Settings\Tomas Björnsson\Application Data\Microsoft\Mallar\TB - Textmall.dot</Template>
  <TotalTime>27</TotalTime>
  <Pages>2</Pages>
  <Words>317</Words>
  <Characters>1683</Characters>
  <Application>Microsoft Office Word</Application>
  <DocSecurity>0</DocSecurity>
  <Lines>14</Lines>
  <Paragraphs>3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Dagordning, LNF styrelsemöte</vt:lpstr>
      <vt:lpstr> </vt:lpstr>
    </vt:vector>
  </TitlesOfParts>
  <Company>RTB program AB</Company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Dagordning, LNF styrelsemöte</dc:title>
  <dc:subject/>
  <dc:creator>Tomas Björnsson</dc:creator>
  <cp:keywords/>
  <cp:lastModifiedBy>Salme Portinson</cp:lastModifiedBy>
  <cp:revision>5</cp:revision>
  <cp:lastPrinted>2026-04-23T12:02:00Z</cp:lastPrinted>
  <dcterms:created xsi:type="dcterms:W3CDTF">2026-10-18T19:39:00Z</dcterms:created>
  <dcterms:modified xsi:type="dcterms:W3CDTF">2026-10-19T08:08:00Z</dcterms:modified>
</cp:coreProperties>
</file>